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42A1" w:rsidRDefault="003D42A1" w:rsidP="003D42A1">
      <w:pPr>
        <w:pStyle w:val="Authors"/>
        <w:framePr w:w="6175" w:wrap="notBeside" w:x="3354" w:y="1163"/>
        <w:spacing w:after="120" w:line="360" w:lineRule="auto"/>
        <w:jc w:val="left"/>
        <w:rPr>
          <w:rFonts w:hint="eastAsia"/>
          <w:lang w:eastAsia="ko-KR"/>
        </w:rPr>
      </w:pPr>
      <w:r w:rsidRPr="003D42A1">
        <w:t xml:space="preserve">Student Name:  </w:t>
      </w:r>
      <w:r w:rsidR="00885C2A">
        <w:rPr>
          <w:rFonts w:hint="eastAsia"/>
          <w:lang w:eastAsia="ko-KR"/>
        </w:rPr>
        <w:t>Seon Hee Ju</w:t>
      </w:r>
      <w:r w:rsidRPr="003D42A1">
        <w:br/>
        <w:t xml:space="preserve">Email:  </w:t>
      </w:r>
      <w:r w:rsidR="00885C2A">
        <w:rPr>
          <w:rFonts w:hint="eastAsia"/>
          <w:lang w:eastAsia="ko-KR"/>
        </w:rPr>
        <w:t>seonheej@asu.edu</w:t>
      </w:r>
      <w:r w:rsidRPr="003D42A1">
        <w:br/>
        <w:t>Submission Date:</w:t>
      </w:r>
      <w:r>
        <w:t xml:space="preserve">  </w:t>
      </w:r>
      <w:r w:rsidR="00885C2A">
        <w:rPr>
          <w:rFonts w:hint="eastAsia"/>
          <w:lang w:eastAsia="ko-KR"/>
        </w:rPr>
        <w:t>6th Febrary, 2022</w:t>
      </w:r>
      <w:r w:rsidR="009F1C4B">
        <w:br/>
        <w:t>Class Name and Term: CSE</w:t>
      </w:r>
      <w:r w:rsidR="00CD7FED">
        <w:t>548</w:t>
      </w:r>
      <w:r w:rsidR="009F1C4B">
        <w:t xml:space="preserve"> </w:t>
      </w:r>
      <w:r w:rsidR="00885C2A">
        <w:t>S</w:t>
      </w:r>
      <w:r w:rsidR="00885C2A">
        <w:rPr>
          <w:rFonts w:hint="eastAsia"/>
          <w:lang w:eastAsia="ko-KR"/>
        </w:rPr>
        <w:t>pring</w:t>
      </w:r>
      <w:r w:rsidR="00885C2A">
        <w:t xml:space="preserve"> 202</w:t>
      </w:r>
      <w:r w:rsidR="00885C2A">
        <w:rPr>
          <w:rFonts w:hint="eastAsia"/>
          <w:lang w:eastAsia="ko-KR"/>
        </w:rPr>
        <w:t>2</w:t>
      </w:r>
    </w:p>
    <w:p w:rsidR="00E97402" w:rsidRDefault="00E97402">
      <w:pPr>
        <w:pStyle w:val="Text"/>
        <w:ind w:firstLine="0"/>
        <w:rPr>
          <w:sz w:val="18"/>
          <w:szCs w:val="18"/>
        </w:rPr>
      </w:pPr>
    </w:p>
    <w:p w:rsidR="00E97402" w:rsidRDefault="00E97402">
      <w:pPr>
        <w:pStyle w:val="a3"/>
        <w:framePr w:wrap="notBeside"/>
        <w:rPr>
          <w:rFonts w:hint="eastAsia"/>
          <w:lang w:eastAsia="ko-KR"/>
        </w:rPr>
      </w:pPr>
      <w:r w:rsidRPr="00885C2A">
        <w:t>P</w:t>
      </w:r>
      <w:r w:rsidR="00885C2A" w:rsidRPr="00885C2A">
        <w:t xml:space="preserve">roject </w:t>
      </w:r>
      <w:r w:rsidR="00885C2A" w:rsidRPr="00885C2A">
        <w:rPr>
          <w:rFonts w:hint="eastAsia"/>
          <w:lang w:eastAsia="ko-KR"/>
        </w:rPr>
        <w:t>1 Packet Filter Firewall</w:t>
      </w:r>
    </w:p>
    <w:p w:rsidR="00E97402" w:rsidRDefault="003D42A1" w:rsidP="003D42A1">
      <w:pPr>
        <w:pStyle w:val="1"/>
        <w:jc w:val="left"/>
      </w:pPr>
      <w:r>
        <w:t xml:space="preserve">Project </w:t>
      </w:r>
      <w:r w:rsidR="000539FD">
        <w:t>Overview</w:t>
      </w:r>
    </w:p>
    <w:p w:rsidR="00E97402" w:rsidRDefault="000C4FD1">
      <w:pPr>
        <w:pStyle w:val="Text"/>
        <w:rPr>
          <w:rFonts w:hint="eastAsia"/>
          <w:lang w:eastAsia="ko-KR"/>
        </w:rPr>
      </w:pPr>
      <w:r w:rsidRPr="000C4FD1">
        <w:rPr>
          <w:rFonts w:hint="eastAsia"/>
          <w:lang w:eastAsia="ko-KR"/>
        </w:rPr>
        <w:t xml:space="preserve">In this </w:t>
      </w:r>
      <w:r>
        <w:rPr>
          <w:rFonts w:hint="eastAsia"/>
          <w:lang w:eastAsia="ko-KR"/>
        </w:rPr>
        <w:t>project, I had hands-on experiences of building a firewall in a gateway. Using two Linux systems in virtual machines, I set up network environments with one client and a gateway/web</w:t>
      </w:r>
      <w:r w:rsidR="009A4B3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server</w:t>
      </w:r>
      <w:r w:rsidR="009A4B39">
        <w:rPr>
          <w:rFonts w:hint="eastAsia"/>
          <w:lang w:eastAsia="ko-KR"/>
        </w:rPr>
        <w:t xml:space="preserve"> and made a shell script of firewall rules. In the firewall shell script, I s</w:t>
      </w:r>
      <w:r w:rsidR="009A4B39">
        <w:rPr>
          <w:lang w:eastAsia="ko-KR"/>
        </w:rPr>
        <w:t xml:space="preserve">et </w:t>
      </w:r>
      <w:r w:rsidR="009A4B39">
        <w:rPr>
          <w:rFonts w:hint="eastAsia"/>
          <w:lang w:eastAsia="ko-KR"/>
        </w:rPr>
        <w:t>filtering</w:t>
      </w:r>
      <w:r w:rsidR="009A4B39" w:rsidRPr="009A4B39">
        <w:rPr>
          <w:lang w:eastAsia="ko-KR"/>
        </w:rPr>
        <w:t xml:space="preserve"> poli</w:t>
      </w:r>
      <w:r w:rsidR="008B5DDA">
        <w:rPr>
          <w:lang w:eastAsia="ko-KR"/>
        </w:rPr>
        <w:t>cies for the INPUT, FORWARD and</w:t>
      </w:r>
      <w:r w:rsidR="002563E9">
        <w:rPr>
          <w:rFonts w:hint="eastAsia"/>
          <w:lang w:eastAsia="ko-KR"/>
        </w:rPr>
        <w:t xml:space="preserve"> </w:t>
      </w:r>
      <w:r w:rsidR="009A4B39" w:rsidRPr="009A4B39">
        <w:rPr>
          <w:lang w:eastAsia="ko-KR"/>
        </w:rPr>
        <w:t>OUTPUT chains</w:t>
      </w:r>
      <w:r w:rsidR="009A4B39">
        <w:rPr>
          <w:rFonts w:hint="eastAsia"/>
          <w:lang w:eastAsia="ko-KR"/>
        </w:rPr>
        <w:t xml:space="preserve"> and </w:t>
      </w:r>
      <w:r w:rsidR="007A7273">
        <w:rPr>
          <w:rFonts w:hint="eastAsia"/>
          <w:lang w:eastAsia="ko-KR"/>
        </w:rPr>
        <w:t>configured</w:t>
      </w:r>
      <w:r w:rsidR="008B5DDA">
        <w:rPr>
          <w:rFonts w:hint="eastAsia"/>
          <w:lang w:eastAsia="ko-KR"/>
        </w:rPr>
        <w:t xml:space="preserve"> </w:t>
      </w:r>
      <w:r w:rsidR="009A4B39">
        <w:rPr>
          <w:rFonts w:hint="eastAsia"/>
          <w:lang w:eastAsia="ko-KR"/>
        </w:rPr>
        <w:t>N</w:t>
      </w:r>
      <w:r w:rsidR="009A4B39" w:rsidRPr="009A4B39">
        <w:rPr>
          <w:lang w:eastAsia="ko-KR"/>
        </w:rPr>
        <w:t>AT PREROUTING rules</w:t>
      </w:r>
      <w:r w:rsidR="009A4B39">
        <w:rPr>
          <w:rFonts w:hint="eastAsia"/>
          <w:lang w:eastAsia="ko-KR"/>
        </w:rPr>
        <w:t>.</w:t>
      </w:r>
    </w:p>
    <w:p w:rsidR="008A3C23" w:rsidRDefault="00C03739" w:rsidP="003D42A1">
      <w:pPr>
        <w:pStyle w:val="1"/>
        <w:jc w:val="left"/>
        <w:rPr>
          <w:rFonts w:hint="eastAsia"/>
          <w:lang w:eastAsia="ko-KR"/>
        </w:rPr>
      </w:pPr>
      <w:r>
        <w:t>Network Setup</w:t>
      </w:r>
    </w:p>
    <w:p w:rsidR="008B5DDA" w:rsidRDefault="008B5DDA" w:rsidP="008B5DDA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   In this lab, I explored a multi-hop network where a network gateway </w:t>
      </w:r>
      <w:r w:rsidR="007A7273">
        <w:t>connects to two different networks</w:t>
      </w:r>
      <w:r w:rsidR="007A7273">
        <w:rPr>
          <w:rFonts w:hint="eastAsia"/>
          <w:lang w:eastAsia="ko-KR"/>
        </w:rPr>
        <w:t xml:space="preserve"> that one is with the client and the other one is the internet.</w:t>
      </w:r>
      <w:r w:rsidR="00505833">
        <w:rPr>
          <w:rFonts w:hint="eastAsia"/>
          <w:lang w:eastAsia="ko-KR"/>
        </w:rPr>
        <w:t xml:space="preserve"> The diagram below shows the network map of this lab.</w:t>
      </w:r>
    </w:p>
    <w:p w:rsidR="00E638E7" w:rsidRDefault="009F7243" w:rsidP="009F7243">
      <w:pPr>
        <w:jc w:val="center"/>
        <w:rPr>
          <w:rFonts w:hint="eastAsia"/>
          <w:lang w:eastAsia="ko-KR"/>
        </w:rPr>
      </w:pPr>
      <w:r w:rsidRPr="009F7243">
        <w:rPr>
          <w:lang w:eastAsia="ko-KR"/>
        </w:rPr>
        <w:drawing>
          <wp:inline distT="0" distB="0" distL="0" distR="0">
            <wp:extent cx="5459240" cy="2000816"/>
            <wp:effectExtent l="0" t="0" r="8110" b="0"/>
            <wp:docPr id="9" name="개체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88832" cy="2745596"/>
                      <a:chOff x="539552" y="404664"/>
                      <a:chExt cx="7488832" cy="2745596"/>
                    </a:xfrm>
                  </a:grpSpPr>
                  <a:sp>
                    <a:nvSpPr>
                      <a:cNvPr id="1026" name="laptop"/>
                      <a:cNvSpPr>
                        <a:spLocks noEditPoints="1" noChangeArrowheads="1"/>
                      </a:cNvSpPr>
                    </a:nvSpPr>
                    <a:spPr bwMode="auto">
                      <a:xfrm>
                        <a:off x="1259632" y="1412776"/>
                        <a:ext cx="976883" cy="897061"/>
                      </a:xfrm>
                      <a:custGeom>
                        <a:avLst/>
                        <a:gdLst>
                          <a:gd name="T0" fmla="*/ 3362 w 21600"/>
                          <a:gd name="T1" fmla="*/ 0 h 21600"/>
                          <a:gd name="T2" fmla="*/ 3362 w 21600"/>
                          <a:gd name="T3" fmla="*/ 7173 h 21600"/>
                          <a:gd name="T4" fmla="*/ 18327 w 21600"/>
                          <a:gd name="T5" fmla="*/ 0 h 21600"/>
                          <a:gd name="T6" fmla="*/ 18327 w 21600"/>
                          <a:gd name="T7" fmla="*/ 7173 h 21600"/>
                          <a:gd name="T8" fmla="*/ 10800 w 21600"/>
                          <a:gd name="T9" fmla="*/ 0 h 21600"/>
                          <a:gd name="T10" fmla="*/ 10800 w 21600"/>
                          <a:gd name="T11" fmla="*/ 21600 h 21600"/>
                          <a:gd name="T12" fmla="*/ 0 w 21600"/>
                          <a:gd name="T13" fmla="*/ 21600 h 21600"/>
                          <a:gd name="T14" fmla="*/ 21600 w 21600"/>
                          <a:gd name="T15" fmla="*/ 21600 h 21600"/>
                          <a:gd name="T16" fmla="*/ 4445 w 21600"/>
                          <a:gd name="T17" fmla="*/ 1858 h 21600"/>
                          <a:gd name="T18" fmla="*/ 17311 w 21600"/>
                          <a:gd name="T19" fmla="*/ 12323 h 216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</a:cxnLst>
                        <a:rect l="T16" t="T17" r="T18" b="T19"/>
                        <a:pathLst>
                          <a:path w="21600" h="21600" extrusionOk="0">
                            <a:moveTo>
                              <a:pt x="3362" y="0"/>
                            </a:moveTo>
                            <a:lnTo>
                              <a:pt x="18327" y="0"/>
                            </a:lnTo>
                            <a:lnTo>
                              <a:pt x="18327" y="14347"/>
                            </a:lnTo>
                            <a:lnTo>
                              <a:pt x="3362" y="14347"/>
                            </a:lnTo>
                            <a:lnTo>
                              <a:pt x="3362" y="0"/>
                            </a:lnTo>
                            <a:close/>
                          </a:path>
                          <a:path w="21600" h="21600" extrusionOk="0">
                            <a:moveTo>
                              <a:pt x="3340" y="15068"/>
                            </a:moveTo>
                            <a:lnTo>
                              <a:pt x="0" y="19877"/>
                            </a:lnTo>
                            <a:lnTo>
                              <a:pt x="21600" y="19877"/>
                            </a:lnTo>
                            <a:lnTo>
                              <a:pt x="18327" y="15068"/>
                            </a:lnTo>
                            <a:lnTo>
                              <a:pt x="3340" y="15068"/>
                            </a:lnTo>
                            <a:close/>
                          </a:path>
                          <a:path w="21600" h="21600" extrusionOk="0">
                            <a:moveTo>
                              <a:pt x="0" y="19877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19877"/>
                            </a:lnTo>
                            <a:lnTo>
                              <a:pt x="0" y="19877"/>
                            </a:lnTo>
                            <a:close/>
                          </a:path>
                          <a:path w="21600" h="21600" extrusionOk="0">
                            <a:moveTo>
                              <a:pt x="4186" y="1523"/>
                            </a:moveTo>
                            <a:lnTo>
                              <a:pt x="17547" y="1523"/>
                            </a:lnTo>
                            <a:lnTo>
                              <a:pt x="17547" y="12744"/>
                            </a:lnTo>
                            <a:lnTo>
                              <a:pt x="4186" y="12744"/>
                            </a:lnTo>
                            <a:lnTo>
                              <a:pt x="4186" y="1523"/>
                            </a:lnTo>
                            <a:close/>
                          </a:path>
                          <a:path w="21600" h="21600" extrusionOk="0">
                            <a:moveTo>
                              <a:pt x="3318" y="15549"/>
                            </a:moveTo>
                            <a:lnTo>
                              <a:pt x="2917" y="16110"/>
                            </a:lnTo>
                            <a:lnTo>
                              <a:pt x="18727" y="16110"/>
                            </a:lnTo>
                            <a:lnTo>
                              <a:pt x="18327" y="15549"/>
                            </a:lnTo>
                            <a:lnTo>
                              <a:pt x="3318" y="15549"/>
                            </a:lnTo>
                            <a:close/>
                          </a:path>
                          <a:path w="21600" h="21600" extrusionOk="0">
                            <a:moveTo>
                              <a:pt x="6213" y="18314"/>
                            </a:moveTo>
                            <a:lnTo>
                              <a:pt x="5946" y="18875"/>
                            </a:lnTo>
                            <a:lnTo>
                              <a:pt x="15766" y="18875"/>
                            </a:lnTo>
                            <a:lnTo>
                              <a:pt x="15499" y="18314"/>
                            </a:lnTo>
                            <a:lnTo>
                              <a:pt x="6213" y="18314"/>
                            </a:lnTo>
                            <a:close/>
                          </a:path>
                          <a:path w="21600" h="21600" extrusionOk="0">
                            <a:moveTo>
                              <a:pt x="2828" y="16471"/>
                            </a:moveTo>
                            <a:lnTo>
                              <a:pt x="2405" y="17072"/>
                            </a:lnTo>
                            <a:lnTo>
                              <a:pt x="19284" y="17072"/>
                            </a:lnTo>
                            <a:lnTo>
                              <a:pt x="18839" y="16471"/>
                            </a:lnTo>
                            <a:lnTo>
                              <a:pt x="2828" y="16471"/>
                            </a:lnTo>
                            <a:close/>
                          </a:path>
                          <a:path w="21600" h="21600" extrusionOk="0">
                            <a:moveTo>
                              <a:pt x="2316" y="17352"/>
                            </a:moveTo>
                            <a:lnTo>
                              <a:pt x="1871" y="17953"/>
                            </a:lnTo>
                            <a:lnTo>
                              <a:pt x="19863" y="17953"/>
                            </a:lnTo>
                            <a:lnTo>
                              <a:pt x="19395" y="17352"/>
                            </a:lnTo>
                            <a:lnTo>
                              <a:pt x="2316" y="17352"/>
                            </a:lnTo>
                            <a:close/>
                          </a:path>
                        </a:pathLst>
                      </a:custGeom>
                      <a:solidFill>
                        <a:srgbClr val="C0C0C0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1027" name="tower"/>
                      <a:cNvSpPr>
                        <a:spLocks noEditPoints="1" noChangeArrowheads="1"/>
                      </a:cNvSpPr>
                    </a:nvSpPr>
                    <a:spPr bwMode="auto">
                      <a:xfrm>
                        <a:off x="4427984" y="1052736"/>
                        <a:ext cx="582860" cy="1451645"/>
                      </a:xfrm>
                      <a:custGeom>
                        <a:avLst/>
                        <a:gdLst>
                          <a:gd name="T0" fmla="*/ 0 w 21600"/>
                          <a:gd name="T1" fmla="*/ 2184 h 21600"/>
                          <a:gd name="T2" fmla="*/ 6664 w 21600"/>
                          <a:gd name="T3" fmla="*/ 0 h 21600"/>
                          <a:gd name="T4" fmla="*/ 10800 w 21600"/>
                          <a:gd name="T5" fmla="*/ 0 h 21600"/>
                          <a:gd name="T6" fmla="*/ 21600 w 21600"/>
                          <a:gd name="T7" fmla="*/ 0 h 21600"/>
                          <a:gd name="T8" fmla="*/ 21600 w 21600"/>
                          <a:gd name="T9" fmla="*/ 11649 h 21600"/>
                          <a:gd name="T10" fmla="*/ 21600 w 21600"/>
                          <a:gd name="T11" fmla="*/ 19416 h 21600"/>
                          <a:gd name="T12" fmla="*/ 15166 w 21600"/>
                          <a:gd name="T13" fmla="*/ 21600 h 21600"/>
                          <a:gd name="T14" fmla="*/ 10570 w 21600"/>
                          <a:gd name="T15" fmla="*/ 21600 h 21600"/>
                          <a:gd name="T16" fmla="*/ 0 w 21600"/>
                          <a:gd name="T17" fmla="*/ 21600 h 21600"/>
                          <a:gd name="T18" fmla="*/ 0 w 21600"/>
                          <a:gd name="T19" fmla="*/ 11528 h 21600"/>
                          <a:gd name="T20" fmla="*/ 459 w 21600"/>
                          <a:gd name="T21" fmla="*/ 22540 h 21600"/>
                          <a:gd name="T22" fmla="*/ 21485 w 21600"/>
                          <a:gd name="T23" fmla="*/ 27000 h 216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</a:cxnLst>
                        <a:rect l="T20" t="T21" r="T22" b="T23"/>
                        <a:pathLst>
                          <a:path w="21600" h="21600" extrusionOk="0">
                            <a:moveTo>
                              <a:pt x="0" y="2184"/>
                            </a:moveTo>
                            <a:lnTo>
                              <a:pt x="6664" y="0"/>
                            </a:lnTo>
                            <a:lnTo>
                              <a:pt x="10800" y="0"/>
                            </a:lnTo>
                            <a:lnTo>
                              <a:pt x="21600" y="0"/>
                            </a:lnTo>
                            <a:lnTo>
                              <a:pt x="21600" y="11649"/>
                            </a:lnTo>
                            <a:lnTo>
                              <a:pt x="21600" y="19416"/>
                            </a:lnTo>
                            <a:lnTo>
                              <a:pt x="15166" y="21600"/>
                            </a:lnTo>
                            <a:lnTo>
                              <a:pt x="10570" y="21600"/>
                            </a:lnTo>
                            <a:lnTo>
                              <a:pt x="0" y="21600"/>
                            </a:lnTo>
                            <a:lnTo>
                              <a:pt x="0" y="11528"/>
                            </a:lnTo>
                            <a:lnTo>
                              <a:pt x="0" y="2184"/>
                            </a:lnTo>
                            <a:close/>
                          </a:path>
                          <a:path w="21600" h="21600" extrusionOk="0">
                            <a:moveTo>
                              <a:pt x="0" y="2184"/>
                            </a:moveTo>
                            <a:lnTo>
                              <a:pt x="0" y="2184"/>
                            </a:lnTo>
                            <a:lnTo>
                              <a:pt x="14706" y="2184"/>
                            </a:lnTo>
                            <a:lnTo>
                              <a:pt x="21600" y="0"/>
                            </a:lnTo>
                            <a:moveTo>
                              <a:pt x="0" y="2184"/>
                            </a:moveTo>
                            <a:lnTo>
                              <a:pt x="14706" y="2184"/>
                            </a:lnTo>
                            <a:lnTo>
                              <a:pt x="14706" y="5339"/>
                            </a:lnTo>
                            <a:lnTo>
                              <a:pt x="14706" y="17474"/>
                            </a:lnTo>
                            <a:lnTo>
                              <a:pt x="14706" y="21600"/>
                            </a:lnTo>
                            <a:moveTo>
                              <a:pt x="1149" y="3034"/>
                            </a:moveTo>
                            <a:lnTo>
                              <a:pt x="13328" y="3034"/>
                            </a:lnTo>
                            <a:lnTo>
                              <a:pt x="13328" y="3519"/>
                            </a:lnTo>
                            <a:lnTo>
                              <a:pt x="1149" y="3519"/>
                            </a:lnTo>
                            <a:lnTo>
                              <a:pt x="1149" y="3034"/>
                            </a:lnTo>
                            <a:moveTo>
                              <a:pt x="1149" y="4490"/>
                            </a:moveTo>
                            <a:lnTo>
                              <a:pt x="13328" y="4490"/>
                            </a:lnTo>
                            <a:lnTo>
                              <a:pt x="13328" y="4854"/>
                            </a:lnTo>
                            <a:lnTo>
                              <a:pt x="1149" y="4854"/>
                            </a:lnTo>
                            <a:lnTo>
                              <a:pt x="1149" y="4490"/>
                            </a:lnTo>
                            <a:moveTo>
                              <a:pt x="1149" y="5946"/>
                            </a:moveTo>
                            <a:lnTo>
                              <a:pt x="13328" y="5946"/>
                            </a:lnTo>
                            <a:lnTo>
                              <a:pt x="13328" y="6310"/>
                            </a:lnTo>
                            <a:lnTo>
                              <a:pt x="1149" y="6310"/>
                            </a:lnTo>
                            <a:lnTo>
                              <a:pt x="1149" y="5946"/>
                            </a:lnTo>
                          </a:path>
                        </a:pathLst>
                      </a:custGeom>
                      <a:solidFill>
                        <a:srgbClr val="FFFFCC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ko-KR" altLang="en-US"/>
                        </a:p>
                      </a:txBody>
                      <a:useSpRect/>
                    </a:txSp>
                  </a:sp>
                  <a:sp>
                    <a:nvSpPr>
                      <a:cNvPr id="1028" name="Cloud"/>
                      <a:cNvSpPr>
                        <a:spLocks noChangeAspect="1" noEditPoints="1" noChangeArrowheads="1"/>
                      </a:cNvSpPr>
                    </a:nvSpPr>
                    <a:spPr bwMode="auto">
                      <a:xfrm>
                        <a:off x="2411760" y="1484784"/>
                        <a:ext cx="1656184" cy="777255"/>
                      </a:xfrm>
                      <a:custGeom>
                        <a:avLst/>
                        <a:gdLst>
                          <a:gd name="T0" fmla="*/ 67 w 21600"/>
                          <a:gd name="T1" fmla="*/ 10800 h 21600"/>
                          <a:gd name="T2" fmla="*/ 10800 w 21600"/>
                          <a:gd name="T3" fmla="*/ 21577 h 21600"/>
                          <a:gd name="T4" fmla="*/ 21582 w 21600"/>
                          <a:gd name="T5" fmla="*/ 10800 h 21600"/>
                          <a:gd name="T6" fmla="*/ 10800 w 21600"/>
                          <a:gd name="T7" fmla="*/ 1235 h 21600"/>
                          <a:gd name="T8" fmla="*/ 2977 w 21600"/>
                          <a:gd name="T9" fmla="*/ 3262 h 21600"/>
                          <a:gd name="T10" fmla="*/ 17087 w 21600"/>
                          <a:gd name="T11" fmla="*/ 17337 h 216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</a:cxnLst>
                        <a:rect l="T8" t="T9" r="T10" b="T11"/>
                        <a:pathLst>
                          <a:path w="21600" h="21600" extrusionOk="0">
                            <a:moveTo>
                              <a:pt x="1949" y="7180"/>
                            </a:moveTo>
                            <a:cubicBezTo>
                              <a:pt x="841" y="7336"/>
                              <a:pt x="0" y="8613"/>
                              <a:pt x="0" y="10137"/>
                            </a:cubicBezTo>
                            <a:cubicBezTo>
                              <a:pt x="-1" y="11192"/>
                              <a:pt x="409" y="12169"/>
                              <a:pt x="1074" y="12702"/>
                            </a:cubicBezTo>
                            <a:lnTo>
                              <a:pt x="1063" y="12668"/>
                            </a:lnTo>
                            <a:cubicBezTo>
                              <a:pt x="685" y="13217"/>
                              <a:pt x="475" y="13940"/>
                              <a:pt x="475" y="14690"/>
                            </a:cubicBezTo>
                            <a:cubicBezTo>
                              <a:pt x="475" y="16325"/>
                              <a:pt x="1451" y="17650"/>
                              <a:pt x="2655" y="17650"/>
                            </a:cubicBezTo>
                            <a:cubicBezTo>
                              <a:pt x="2739" y="17650"/>
                              <a:pt x="2824" y="17643"/>
                              <a:pt x="2909" y="17629"/>
                            </a:cubicBezTo>
                            <a:lnTo>
                              <a:pt x="2897" y="17649"/>
                            </a:lnTo>
                            <a:cubicBezTo>
                              <a:pt x="3585" y="19288"/>
                              <a:pt x="4863" y="20300"/>
                              <a:pt x="6247" y="20300"/>
                            </a:cubicBezTo>
                            <a:cubicBezTo>
                              <a:pt x="6947" y="20299"/>
                              <a:pt x="7635" y="20039"/>
                              <a:pt x="8235" y="19546"/>
                            </a:cubicBezTo>
                            <a:lnTo>
                              <a:pt x="8229" y="19550"/>
                            </a:lnTo>
                            <a:cubicBezTo>
                              <a:pt x="8855" y="20829"/>
                              <a:pt x="9908" y="21597"/>
                              <a:pt x="11036" y="21597"/>
                            </a:cubicBezTo>
                            <a:cubicBezTo>
                              <a:pt x="12523" y="21596"/>
                              <a:pt x="13836" y="20267"/>
                              <a:pt x="14267" y="18324"/>
                            </a:cubicBezTo>
                            <a:lnTo>
                              <a:pt x="14270" y="18350"/>
                            </a:lnTo>
                            <a:cubicBezTo>
                              <a:pt x="14730" y="18740"/>
                              <a:pt x="15260" y="18947"/>
                              <a:pt x="15802" y="18947"/>
                            </a:cubicBezTo>
                            <a:cubicBezTo>
                              <a:pt x="17390" y="18946"/>
                              <a:pt x="18682" y="17205"/>
                              <a:pt x="18694" y="15045"/>
                            </a:cubicBezTo>
                            <a:lnTo>
                              <a:pt x="18689" y="15035"/>
                            </a:lnTo>
                            <a:cubicBezTo>
                              <a:pt x="20357" y="14710"/>
                              <a:pt x="21597" y="12765"/>
                              <a:pt x="21597" y="10472"/>
                            </a:cubicBezTo>
                            <a:cubicBezTo>
                              <a:pt x="21597" y="9456"/>
                              <a:pt x="21350" y="8469"/>
                              <a:pt x="20896" y="7663"/>
                            </a:cubicBezTo>
                            <a:lnTo>
                              <a:pt x="20889" y="7661"/>
                            </a:lnTo>
                            <a:cubicBezTo>
                              <a:pt x="21031" y="7208"/>
                              <a:pt x="21105" y="6721"/>
                              <a:pt x="21105" y="6228"/>
                            </a:cubicBezTo>
                            <a:cubicBezTo>
                              <a:pt x="21105" y="4588"/>
                              <a:pt x="20299" y="3150"/>
                              <a:pt x="19139" y="2719"/>
                            </a:cubicBezTo>
                            <a:lnTo>
                              <a:pt x="19148" y="2712"/>
                            </a:lnTo>
                            <a:cubicBezTo>
                              <a:pt x="18940" y="1142"/>
                              <a:pt x="17933" y="0"/>
                              <a:pt x="16758" y="0"/>
                            </a:cubicBezTo>
                            <a:cubicBezTo>
                              <a:pt x="16044" y="-1"/>
                              <a:pt x="15367" y="426"/>
                              <a:pt x="14905" y="1165"/>
                            </a:cubicBezTo>
                            <a:lnTo>
                              <a:pt x="14909" y="1170"/>
                            </a:lnTo>
                            <a:cubicBezTo>
                              <a:pt x="14497" y="432"/>
                              <a:pt x="13855" y="0"/>
                              <a:pt x="13174" y="0"/>
                            </a:cubicBezTo>
                            <a:cubicBezTo>
                              <a:pt x="12347" y="-1"/>
                              <a:pt x="11590" y="637"/>
                              <a:pt x="11221" y="1645"/>
                            </a:cubicBezTo>
                            <a:lnTo>
                              <a:pt x="11229" y="1694"/>
                            </a:lnTo>
                            <a:cubicBezTo>
                              <a:pt x="10730" y="1024"/>
                              <a:pt x="10058" y="650"/>
                              <a:pt x="9358" y="650"/>
                            </a:cubicBezTo>
                            <a:cubicBezTo>
                              <a:pt x="8372" y="649"/>
                              <a:pt x="7466" y="1391"/>
                              <a:pt x="7003" y="2578"/>
                            </a:cubicBezTo>
                            <a:lnTo>
                              <a:pt x="6995" y="2602"/>
                            </a:lnTo>
                            <a:cubicBezTo>
                              <a:pt x="6477" y="2189"/>
                              <a:pt x="5888" y="1972"/>
                              <a:pt x="5288" y="1972"/>
                            </a:cubicBezTo>
                            <a:cubicBezTo>
                              <a:pt x="3423" y="1972"/>
                              <a:pt x="1912" y="4029"/>
                              <a:pt x="1912" y="6567"/>
                            </a:cubicBezTo>
                            <a:cubicBezTo>
                              <a:pt x="1911" y="6774"/>
                              <a:pt x="1922" y="6981"/>
                              <a:pt x="1942" y="7186"/>
                            </a:cubicBezTo>
                            <a:close/>
                          </a:path>
                          <a:path w="21600" h="21600" fill="none" extrusionOk="0">
                            <a:moveTo>
                              <a:pt x="1074" y="12702"/>
                            </a:moveTo>
                            <a:cubicBezTo>
                              <a:pt x="1407" y="12969"/>
                              <a:pt x="1786" y="13110"/>
                              <a:pt x="2172" y="13110"/>
                            </a:cubicBezTo>
                            <a:cubicBezTo>
                              <a:pt x="2228" y="13109"/>
                              <a:pt x="2285" y="13107"/>
                              <a:pt x="2341" y="13101"/>
                            </a:cubicBezTo>
                          </a:path>
                          <a:path w="21600" h="21600" fill="none" extrusionOk="0">
                            <a:moveTo>
                              <a:pt x="2909" y="17629"/>
                            </a:moveTo>
                            <a:cubicBezTo>
                              <a:pt x="3099" y="17599"/>
                              <a:pt x="3285" y="17535"/>
                              <a:pt x="3463" y="17439"/>
                            </a:cubicBezTo>
                          </a:path>
                          <a:path w="21600" h="21600" fill="none" extrusionOk="0">
                            <a:moveTo>
                              <a:pt x="7895" y="18680"/>
                            </a:moveTo>
                            <a:cubicBezTo>
                              <a:pt x="7983" y="18985"/>
                              <a:pt x="8095" y="19277"/>
                              <a:pt x="8229" y="19550"/>
                            </a:cubicBezTo>
                          </a:path>
                          <a:path w="21600" h="21600" fill="none" extrusionOk="0">
                            <a:moveTo>
                              <a:pt x="14267" y="18324"/>
                            </a:moveTo>
                            <a:cubicBezTo>
                              <a:pt x="14336" y="18013"/>
                              <a:pt x="14380" y="17693"/>
                              <a:pt x="14400" y="17370"/>
                            </a:cubicBezTo>
                          </a:path>
                          <a:path w="21600" h="21600" fill="none" extrusionOk="0">
                            <a:moveTo>
                              <a:pt x="18694" y="15045"/>
                            </a:moveTo>
                            <a:cubicBezTo>
                              <a:pt x="18694" y="15034"/>
                              <a:pt x="18695" y="15024"/>
                              <a:pt x="18695" y="15013"/>
                            </a:cubicBezTo>
                            <a:cubicBezTo>
                              <a:pt x="18695" y="13508"/>
                              <a:pt x="18063" y="12136"/>
                              <a:pt x="17069" y="11477"/>
                            </a:cubicBezTo>
                          </a:path>
                          <a:path w="21600" h="21600" fill="none" extrusionOk="0">
                            <a:moveTo>
                              <a:pt x="20165" y="8999"/>
                            </a:moveTo>
                            <a:cubicBezTo>
                              <a:pt x="20479" y="8635"/>
                              <a:pt x="20726" y="8177"/>
                              <a:pt x="20889" y="7661"/>
                            </a:cubicBezTo>
                          </a:path>
                          <a:path w="21600" h="21600" fill="none" extrusionOk="0">
                            <a:moveTo>
                              <a:pt x="19186" y="3344"/>
                            </a:moveTo>
                            <a:cubicBezTo>
                              <a:pt x="19186" y="3328"/>
                              <a:pt x="19187" y="3313"/>
                              <a:pt x="19187" y="3297"/>
                            </a:cubicBezTo>
                            <a:cubicBezTo>
                              <a:pt x="19187" y="3101"/>
                              <a:pt x="19174" y="2905"/>
                              <a:pt x="19148" y="2712"/>
                            </a:cubicBezTo>
                          </a:path>
                          <a:path w="21600" h="21600" fill="none" extrusionOk="0">
                            <a:moveTo>
                              <a:pt x="14905" y="1165"/>
                            </a:moveTo>
                            <a:cubicBezTo>
                              <a:pt x="14754" y="1408"/>
                              <a:pt x="14629" y="1679"/>
                              <a:pt x="14535" y="1971"/>
                            </a:cubicBezTo>
                          </a:path>
                          <a:path w="21600" h="21600" fill="none" extrusionOk="0">
                            <a:moveTo>
                              <a:pt x="11221" y="1645"/>
                            </a:moveTo>
                            <a:cubicBezTo>
                              <a:pt x="11140" y="1866"/>
                              <a:pt x="11080" y="2099"/>
                              <a:pt x="11041" y="2340"/>
                            </a:cubicBezTo>
                          </a:path>
                          <a:path w="21600" h="21600" fill="none" extrusionOk="0">
                            <a:moveTo>
                              <a:pt x="7645" y="3276"/>
                            </a:moveTo>
                            <a:cubicBezTo>
                              <a:pt x="7449" y="3016"/>
                              <a:pt x="7231" y="2790"/>
                              <a:pt x="6995" y="2602"/>
                            </a:cubicBezTo>
                          </a:path>
                          <a:path w="21600" h="21600" fill="none" extrusionOk="0">
                            <a:moveTo>
                              <a:pt x="1942" y="7186"/>
                            </a:moveTo>
                            <a:cubicBezTo>
                              <a:pt x="1966" y="7426"/>
                              <a:pt x="2004" y="7663"/>
                              <a:pt x="2056" y="7895"/>
                            </a:cubicBezTo>
                          </a:path>
                        </a:pathLst>
                      </a:custGeom>
                      <a:solidFill>
                        <a:srgbClr val="FFBE7D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>
                        <a:outerShdw dist="107763" dir="2700000" algn="ctr" rotWithShape="0">
                          <a:srgbClr val="808080"/>
                        </a:outerShdw>
                      </a:effectLst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dirty="0" smtClean="0"/>
                            <a:t>10.0.2.0 network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7" name="Cloud"/>
                      <a:cNvSpPr>
                        <a:spLocks noChangeAspect="1" noEditPoints="1" noChangeArrowheads="1"/>
                      </a:cNvSpPr>
                    </a:nvSpPr>
                    <a:spPr bwMode="auto">
                      <a:xfrm>
                        <a:off x="6372200" y="1484784"/>
                        <a:ext cx="1656184" cy="777255"/>
                      </a:xfrm>
                      <a:custGeom>
                        <a:avLst/>
                        <a:gdLst>
                          <a:gd name="T0" fmla="*/ 67 w 21600"/>
                          <a:gd name="T1" fmla="*/ 10800 h 21600"/>
                          <a:gd name="T2" fmla="*/ 10800 w 21600"/>
                          <a:gd name="T3" fmla="*/ 21577 h 21600"/>
                          <a:gd name="T4" fmla="*/ 21582 w 21600"/>
                          <a:gd name="T5" fmla="*/ 10800 h 21600"/>
                          <a:gd name="T6" fmla="*/ 10800 w 21600"/>
                          <a:gd name="T7" fmla="*/ 1235 h 21600"/>
                          <a:gd name="T8" fmla="*/ 2977 w 21600"/>
                          <a:gd name="T9" fmla="*/ 3262 h 21600"/>
                          <a:gd name="T10" fmla="*/ 17087 w 21600"/>
                          <a:gd name="T11" fmla="*/ 17337 h 216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</a:cxnLst>
                        <a:rect l="T8" t="T9" r="T10" b="T11"/>
                        <a:pathLst>
                          <a:path w="21600" h="21600" extrusionOk="0">
                            <a:moveTo>
                              <a:pt x="1949" y="7180"/>
                            </a:moveTo>
                            <a:cubicBezTo>
                              <a:pt x="841" y="7336"/>
                              <a:pt x="0" y="8613"/>
                              <a:pt x="0" y="10137"/>
                            </a:cubicBezTo>
                            <a:cubicBezTo>
                              <a:pt x="-1" y="11192"/>
                              <a:pt x="409" y="12169"/>
                              <a:pt x="1074" y="12702"/>
                            </a:cubicBezTo>
                            <a:lnTo>
                              <a:pt x="1063" y="12668"/>
                            </a:lnTo>
                            <a:cubicBezTo>
                              <a:pt x="685" y="13217"/>
                              <a:pt x="475" y="13940"/>
                              <a:pt x="475" y="14690"/>
                            </a:cubicBezTo>
                            <a:cubicBezTo>
                              <a:pt x="475" y="16325"/>
                              <a:pt x="1451" y="17650"/>
                              <a:pt x="2655" y="17650"/>
                            </a:cubicBezTo>
                            <a:cubicBezTo>
                              <a:pt x="2739" y="17650"/>
                              <a:pt x="2824" y="17643"/>
                              <a:pt x="2909" y="17629"/>
                            </a:cubicBezTo>
                            <a:lnTo>
                              <a:pt x="2897" y="17649"/>
                            </a:lnTo>
                            <a:cubicBezTo>
                              <a:pt x="3585" y="19288"/>
                              <a:pt x="4863" y="20300"/>
                              <a:pt x="6247" y="20300"/>
                            </a:cubicBezTo>
                            <a:cubicBezTo>
                              <a:pt x="6947" y="20299"/>
                              <a:pt x="7635" y="20039"/>
                              <a:pt x="8235" y="19546"/>
                            </a:cubicBezTo>
                            <a:lnTo>
                              <a:pt x="8229" y="19550"/>
                            </a:lnTo>
                            <a:cubicBezTo>
                              <a:pt x="8855" y="20829"/>
                              <a:pt x="9908" y="21597"/>
                              <a:pt x="11036" y="21597"/>
                            </a:cubicBezTo>
                            <a:cubicBezTo>
                              <a:pt x="12523" y="21596"/>
                              <a:pt x="13836" y="20267"/>
                              <a:pt x="14267" y="18324"/>
                            </a:cubicBezTo>
                            <a:lnTo>
                              <a:pt x="14270" y="18350"/>
                            </a:lnTo>
                            <a:cubicBezTo>
                              <a:pt x="14730" y="18740"/>
                              <a:pt x="15260" y="18947"/>
                              <a:pt x="15802" y="18947"/>
                            </a:cubicBezTo>
                            <a:cubicBezTo>
                              <a:pt x="17390" y="18946"/>
                              <a:pt x="18682" y="17205"/>
                              <a:pt x="18694" y="15045"/>
                            </a:cubicBezTo>
                            <a:lnTo>
                              <a:pt x="18689" y="15035"/>
                            </a:lnTo>
                            <a:cubicBezTo>
                              <a:pt x="20357" y="14710"/>
                              <a:pt x="21597" y="12765"/>
                              <a:pt x="21597" y="10472"/>
                            </a:cubicBezTo>
                            <a:cubicBezTo>
                              <a:pt x="21597" y="9456"/>
                              <a:pt x="21350" y="8469"/>
                              <a:pt x="20896" y="7663"/>
                            </a:cubicBezTo>
                            <a:lnTo>
                              <a:pt x="20889" y="7661"/>
                            </a:lnTo>
                            <a:cubicBezTo>
                              <a:pt x="21031" y="7208"/>
                              <a:pt x="21105" y="6721"/>
                              <a:pt x="21105" y="6228"/>
                            </a:cubicBezTo>
                            <a:cubicBezTo>
                              <a:pt x="21105" y="4588"/>
                              <a:pt x="20299" y="3150"/>
                              <a:pt x="19139" y="2719"/>
                            </a:cubicBezTo>
                            <a:lnTo>
                              <a:pt x="19148" y="2712"/>
                            </a:lnTo>
                            <a:cubicBezTo>
                              <a:pt x="18940" y="1142"/>
                              <a:pt x="17933" y="0"/>
                              <a:pt x="16758" y="0"/>
                            </a:cubicBezTo>
                            <a:cubicBezTo>
                              <a:pt x="16044" y="-1"/>
                              <a:pt x="15367" y="426"/>
                              <a:pt x="14905" y="1165"/>
                            </a:cubicBezTo>
                            <a:lnTo>
                              <a:pt x="14909" y="1170"/>
                            </a:lnTo>
                            <a:cubicBezTo>
                              <a:pt x="14497" y="432"/>
                              <a:pt x="13855" y="0"/>
                              <a:pt x="13174" y="0"/>
                            </a:cubicBezTo>
                            <a:cubicBezTo>
                              <a:pt x="12347" y="-1"/>
                              <a:pt x="11590" y="637"/>
                              <a:pt x="11221" y="1645"/>
                            </a:cubicBezTo>
                            <a:lnTo>
                              <a:pt x="11229" y="1694"/>
                            </a:lnTo>
                            <a:cubicBezTo>
                              <a:pt x="10730" y="1024"/>
                              <a:pt x="10058" y="650"/>
                              <a:pt x="9358" y="650"/>
                            </a:cubicBezTo>
                            <a:cubicBezTo>
                              <a:pt x="8372" y="649"/>
                              <a:pt x="7466" y="1391"/>
                              <a:pt x="7003" y="2578"/>
                            </a:cubicBezTo>
                            <a:lnTo>
                              <a:pt x="6995" y="2602"/>
                            </a:lnTo>
                            <a:cubicBezTo>
                              <a:pt x="6477" y="2189"/>
                              <a:pt x="5888" y="1972"/>
                              <a:pt x="5288" y="1972"/>
                            </a:cubicBezTo>
                            <a:cubicBezTo>
                              <a:pt x="3423" y="1972"/>
                              <a:pt x="1912" y="4029"/>
                              <a:pt x="1912" y="6567"/>
                            </a:cubicBezTo>
                            <a:cubicBezTo>
                              <a:pt x="1911" y="6774"/>
                              <a:pt x="1922" y="6981"/>
                              <a:pt x="1942" y="7186"/>
                            </a:cubicBezTo>
                            <a:close/>
                          </a:path>
                          <a:path w="21600" h="21600" fill="none" extrusionOk="0">
                            <a:moveTo>
                              <a:pt x="1074" y="12702"/>
                            </a:moveTo>
                            <a:cubicBezTo>
                              <a:pt x="1407" y="12969"/>
                              <a:pt x="1786" y="13110"/>
                              <a:pt x="2172" y="13110"/>
                            </a:cubicBezTo>
                            <a:cubicBezTo>
                              <a:pt x="2228" y="13109"/>
                              <a:pt x="2285" y="13107"/>
                              <a:pt x="2341" y="13101"/>
                            </a:cubicBezTo>
                          </a:path>
                          <a:path w="21600" h="21600" fill="none" extrusionOk="0">
                            <a:moveTo>
                              <a:pt x="2909" y="17629"/>
                            </a:moveTo>
                            <a:cubicBezTo>
                              <a:pt x="3099" y="17599"/>
                              <a:pt x="3285" y="17535"/>
                              <a:pt x="3463" y="17439"/>
                            </a:cubicBezTo>
                          </a:path>
                          <a:path w="21600" h="21600" fill="none" extrusionOk="0">
                            <a:moveTo>
                              <a:pt x="7895" y="18680"/>
                            </a:moveTo>
                            <a:cubicBezTo>
                              <a:pt x="7983" y="18985"/>
                              <a:pt x="8095" y="19277"/>
                              <a:pt x="8229" y="19550"/>
                            </a:cubicBezTo>
                          </a:path>
                          <a:path w="21600" h="21600" fill="none" extrusionOk="0">
                            <a:moveTo>
                              <a:pt x="14267" y="18324"/>
                            </a:moveTo>
                            <a:cubicBezTo>
                              <a:pt x="14336" y="18013"/>
                              <a:pt x="14380" y="17693"/>
                              <a:pt x="14400" y="17370"/>
                            </a:cubicBezTo>
                          </a:path>
                          <a:path w="21600" h="21600" fill="none" extrusionOk="0">
                            <a:moveTo>
                              <a:pt x="18694" y="15045"/>
                            </a:moveTo>
                            <a:cubicBezTo>
                              <a:pt x="18694" y="15034"/>
                              <a:pt x="18695" y="15024"/>
                              <a:pt x="18695" y="15013"/>
                            </a:cubicBezTo>
                            <a:cubicBezTo>
                              <a:pt x="18695" y="13508"/>
                              <a:pt x="18063" y="12136"/>
                              <a:pt x="17069" y="11477"/>
                            </a:cubicBezTo>
                          </a:path>
                          <a:path w="21600" h="21600" fill="none" extrusionOk="0">
                            <a:moveTo>
                              <a:pt x="20165" y="8999"/>
                            </a:moveTo>
                            <a:cubicBezTo>
                              <a:pt x="20479" y="8635"/>
                              <a:pt x="20726" y="8177"/>
                              <a:pt x="20889" y="7661"/>
                            </a:cubicBezTo>
                          </a:path>
                          <a:path w="21600" h="21600" fill="none" extrusionOk="0">
                            <a:moveTo>
                              <a:pt x="19186" y="3344"/>
                            </a:moveTo>
                            <a:cubicBezTo>
                              <a:pt x="19186" y="3328"/>
                              <a:pt x="19187" y="3313"/>
                              <a:pt x="19187" y="3297"/>
                            </a:cubicBezTo>
                            <a:cubicBezTo>
                              <a:pt x="19187" y="3101"/>
                              <a:pt x="19174" y="2905"/>
                              <a:pt x="19148" y="2712"/>
                            </a:cubicBezTo>
                          </a:path>
                          <a:path w="21600" h="21600" fill="none" extrusionOk="0">
                            <a:moveTo>
                              <a:pt x="14905" y="1165"/>
                            </a:moveTo>
                            <a:cubicBezTo>
                              <a:pt x="14754" y="1408"/>
                              <a:pt x="14629" y="1679"/>
                              <a:pt x="14535" y="1971"/>
                            </a:cubicBezTo>
                          </a:path>
                          <a:path w="21600" h="21600" fill="none" extrusionOk="0">
                            <a:moveTo>
                              <a:pt x="11221" y="1645"/>
                            </a:moveTo>
                            <a:cubicBezTo>
                              <a:pt x="11140" y="1866"/>
                              <a:pt x="11080" y="2099"/>
                              <a:pt x="11041" y="2340"/>
                            </a:cubicBezTo>
                          </a:path>
                          <a:path w="21600" h="21600" fill="none" extrusionOk="0">
                            <a:moveTo>
                              <a:pt x="7645" y="3276"/>
                            </a:moveTo>
                            <a:cubicBezTo>
                              <a:pt x="7449" y="3016"/>
                              <a:pt x="7231" y="2790"/>
                              <a:pt x="6995" y="2602"/>
                            </a:cubicBezTo>
                          </a:path>
                          <a:path w="21600" h="21600" fill="none" extrusionOk="0">
                            <a:moveTo>
                              <a:pt x="1942" y="7186"/>
                            </a:moveTo>
                            <a:cubicBezTo>
                              <a:pt x="1966" y="7426"/>
                              <a:pt x="2004" y="7663"/>
                              <a:pt x="2056" y="7895"/>
                            </a:cubicBezTo>
                          </a:path>
                        </a:pathLst>
                      </a:custGeom>
                      <a:solidFill>
                        <a:srgbClr val="FFBE7D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>
                        <a:outerShdw dist="107763" dir="2700000" algn="ctr" rotWithShape="0">
                          <a:srgbClr val="808080"/>
                        </a:outerShdw>
                      </a:effectLst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dirty="0" smtClean="0"/>
                            <a:t>Internet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8" name="TextBox 7"/>
                      <a:cNvSpPr txBox="1"/>
                    </a:nvSpPr>
                    <a:spPr>
                      <a:xfrm>
                        <a:off x="1403648" y="764704"/>
                        <a:ext cx="779381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/>
                            <a:t>Client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9" name="TextBox 8"/>
                      <a:cNvSpPr txBox="1"/>
                    </a:nvSpPr>
                    <a:spPr>
                      <a:xfrm>
                        <a:off x="3563888" y="692696"/>
                        <a:ext cx="2350965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/>
                            <a:t>Gateway/Web server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cxnSp>
                    <a:nvCxnSpPr>
                      <a:cNvPr id="17" name="직선 연결선 16"/>
                      <a:cNvCxnSpPr/>
                    </a:nvCxnSpPr>
                    <a:spPr>
                      <a:xfrm>
                        <a:off x="2195736" y="1916832"/>
                        <a:ext cx="144016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1" name="직선 연결선 20"/>
                      <a:cNvCxnSpPr/>
                    </a:nvCxnSpPr>
                    <a:spPr>
                      <a:xfrm>
                        <a:off x="4211960" y="1916832"/>
                        <a:ext cx="144016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" name="직선 연결선 23"/>
                      <a:cNvCxnSpPr/>
                    </a:nvCxnSpPr>
                    <a:spPr>
                      <a:xfrm>
                        <a:off x="5148064" y="1916832"/>
                        <a:ext cx="1080120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5" name="TextBox 24"/>
                      <a:cNvSpPr txBox="1"/>
                    </a:nvSpPr>
                    <a:spPr>
                      <a:xfrm>
                        <a:off x="539552" y="2492896"/>
                        <a:ext cx="197842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/>
                            <a:t>e</a:t>
                          </a:r>
                          <a:r>
                            <a:rPr lang="en-US" altLang="ko-KR" dirty="0" smtClean="0"/>
                            <a:t>np0s3: 10.0.2.15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26" name="TextBox 25"/>
                      <a:cNvSpPr txBox="1"/>
                    </a:nvSpPr>
                    <a:spPr>
                      <a:xfrm>
                        <a:off x="3131840" y="2492896"/>
                        <a:ext cx="1770036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/>
                            <a:t>enp0s3:10.0.2.7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27" name="TextBox 26"/>
                      <a:cNvSpPr txBox="1"/>
                    </a:nvSpPr>
                    <a:spPr>
                      <a:xfrm>
                        <a:off x="4499992" y="2780928"/>
                        <a:ext cx="1770036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/>
                            <a:t>e</a:t>
                          </a:r>
                          <a:r>
                            <a:rPr lang="en-US" altLang="ko-KR" dirty="0" smtClean="0"/>
                            <a:t>np0s8:10.0.1.4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28" name="TextBox 27"/>
                      <a:cNvSpPr txBox="1"/>
                    </a:nvSpPr>
                    <a:spPr>
                      <a:xfrm>
                        <a:off x="5004048" y="1556792"/>
                        <a:ext cx="1521057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400" dirty="0" smtClean="0"/>
                            <a:t>10.0.1.0 network</a:t>
                          </a:r>
                          <a:endParaRPr lang="ko-KR" altLang="en-US" sz="1400" dirty="0"/>
                        </a:p>
                      </a:txBody>
                      <a:useSpRect/>
                    </a:txSp>
                  </a:sp>
                  <a:sp>
                    <a:nvSpPr>
                      <a:cNvPr id="30" name="TextBox 29"/>
                      <a:cNvSpPr txBox="1"/>
                    </a:nvSpPr>
                    <a:spPr>
                      <a:xfrm>
                        <a:off x="4644008" y="404664"/>
                        <a:ext cx="1479892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/>
                            <a:t>Lo: 127.0.0.1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638E7" w:rsidRDefault="00E638E7" w:rsidP="009F7243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Fi</w:t>
      </w:r>
      <w:r w:rsidR="0076217D">
        <w:rPr>
          <w:rFonts w:hint="eastAsia"/>
          <w:lang w:eastAsia="ko-KR"/>
        </w:rPr>
        <w:t>g</w:t>
      </w:r>
      <w:r>
        <w:rPr>
          <w:rFonts w:hint="eastAsia"/>
          <w:lang w:eastAsia="ko-KR"/>
        </w:rPr>
        <w:t xml:space="preserve">ure 1 : </w:t>
      </w:r>
      <w:r w:rsidR="0076217D">
        <w:rPr>
          <w:rFonts w:hint="eastAsia"/>
          <w:lang w:eastAsia="ko-KR"/>
        </w:rPr>
        <w:t>Network map</w:t>
      </w:r>
    </w:p>
    <w:p w:rsidR="0076217D" w:rsidRDefault="00516714" w:rsidP="008B5DDA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The client</w:t>
      </w:r>
      <w:r>
        <w:rPr>
          <w:lang w:eastAsia="ko-KR"/>
        </w:rPr>
        <w:t>’</w:t>
      </w:r>
      <w:r>
        <w:rPr>
          <w:rFonts w:hint="eastAsia"/>
          <w:lang w:eastAsia="ko-KR"/>
        </w:rPr>
        <w:t xml:space="preserve">s IP address is 10.0.2.15 and it is connected to the gateway 10.0.2.7 with the 10.0.2.0 network. The gateway </w:t>
      </w:r>
      <w:r w:rsidR="004D0C69">
        <w:rPr>
          <w:rFonts w:hint="eastAsia"/>
          <w:lang w:eastAsia="ko-KR"/>
        </w:rPr>
        <w:t>can connect</w:t>
      </w:r>
      <w:r>
        <w:rPr>
          <w:rFonts w:hint="eastAsia"/>
          <w:lang w:eastAsia="ko-KR"/>
        </w:rPr>
        <w:t xml:space="preserve"> to the internet through the 10.0.1.0 network. The gateway server also plays as a web server and its IP address is 127.0.0.1</w:t>
      </w:r>
    </w:p>
    <w:p w:rsidR="00DF595A" w:rsidRDefault="004D0C69" w:rsidP="004D0C69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The two figures below show the initial interface status.</w:t>
      </w:r>
      <w:r w:rsidR="00C03739" w:rsidRPr="00C03739">
        <w:rPr>
          <w:highlight w:val="yellow"/>
        </w:rPr>
        <w:t xml:space="preserve"> </w:t>
      </w:r>
    </w:p>
    <w:p w:rsidR="004D0C69" w:rsidRPr="004D0C69" w:rsidRDefault="004D0C69" w:rsidP="004D0C69">
      <w:pPr>
        <w:rPr>
          <w:rFonts w:hint="eastAsia"/>
          <w:lang w:eastAsia="ko-KR"/>
        </w:rPr>
      </w:pPr>
    </w:p>
    <w:p w:rsidR="00DF595A" w:rsidRDefault="00DF595A" w:rsidP="00DF595A">
      <w:pPr>
        <w:pStyle w:val="ad"/>
        <w:rPr>
          <w:rFonts w:hint="eastAsia"/>
          <w:lang w:eastAsia="ko-KR"/>
        </w:rPr>
      </w:pPr>
      <w:r w:rsidRPr="00DF595A">
        <w:rPr>
          <w:rFonts w:hint="eastAsia"/>
          <w:lang w:eastAsia="ko-KR"/>
        </w:rPr>
        <w:t xml:space="preserve"> </w:t>
      </w:r>
      <w:r>
        <w:rPr>
          <w:rFonts w:hint="eastAsia"/>
          <w:noProof/>
          <w:lang w:eastAsia="ko-KR"/>
        </w:rPr>
        <w:drawing>
          <wp:inline distT="0" distB="0" distL="0" distR="0">
            <wp:extent cx="3661184" cy="2148715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184" cy="214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C69" w:rsidRPr="004D0C69" w:rsidRDefault="004D0C69" w:rsidP="004D0C69">
      <w:pPr>
        <w:pStyle w:val="ad"/>
        <w:rPr>
          <w:sz w:val="18"/>
          <w:szCs w:val="18"/>
          <w:highlight w:val="yellow"/>
          <w:lang w:eastAsia="ko-KR"/>
        </w:rPr>
      </w:pPr>
      <w:r w:rsidRPr="004D0C69">
        <w:rPr>
          <w:rFonts w:hint="eastAsia"/>
          <w:sz w:val="18"/>
          <w:szCs w:val="18"/>
          <w:lang w:eastAsia="ko-KR"/>
        </w:rPr>
        <w:t xml:space="preserve">                   Figure 2 : Client</w:t>
      </w:r>
      <w:r w:rsidRPr="004D0C69">
        <w:rPr>
          <w:sz w:val="18"/>
          <w:szCs w:val="18"/>
          <w:lang w:eastAsia="ko-KR"/>
        </w:rPr>
        <w:t>’</w:t>
      </w:r>
      <w:r w:rsidRPr="004D0C69">
        <w:rPr>
          <w:rFonts w:hint="eastAsia"/>
          <w:sz w:val="18"/>
          <w:szCs w:val="18"/>
          <w:lang w:eastAsia="ko-KR"/>
        </w:rPr>
        <w:t>s initial ifconfig interface</w:t>
      </w:r>
    </w:p>
    <w:p w:rsidR="004D0C69" w:rsidRPr="004D0C69" w:rsidRDefault="004D0C69" w:rsidP="00DF595A">
      <w:pPr>
        <w:pStyle w:val="ad"/>
        <w:rPr>
          <w:highlight w:val="yellow"/>
          <w:lang w:eastAsia="ko-KR"/>
        </w:rPr>
      </w:pPr>
    </w:p>
    <w:p w:rsidR="004753B4" w:rsidRDefault="00A535C2" w:rsidP="00DF595A">
      <w:pPr>
        <w:pStyle w:val="ad"/>
        <w:rPr>
          <w:rFonts w:hint="eastAsia"/>
          <w:highlight w:val="yellow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>
            <wp:extent cx="4045403" cy="2908030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828" cy="290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C69" w:rsidRDefault="004D0C69" w:rsidP="004D0C69">
      <w:pPr>
        <w:pStyle w:val="ad"/>
        <w:rPr>
          <w:rFonts w:hint="eastAsia"/>
          <w:sz w:val="18"/>
          <w:szCs w:val="18"/>
          <w:lang w:eastAsia="ko-KR"/>
        </w:rPr>
      </w:pPr>
      <w:r w:rsidRPr="004D0C69">
        <w:rPr>
          <w:rFonts w:hint="eastAsia"/>
          <w:sz w:val="18"/>
          <w:szCs w:val="18"/>
          <w:lang w:eastAsia="ko-KR"/>
        </w:rPr>
        <w:t xml:space="preserve">                               Figure 3 : server</w:t>
      </w:r>
      <w:r w:rsidRPr="004D0C69">
        <w:rPr>
          <w:sz w:val="18"/>
          <w:szCs w:val="18"/>
          <w:lang w:eastAsia="ko-KR"/>
        </w:rPr>
        <w:t>’</w:t>
      </w:r>
      <w:r w:rsidRPr="004D0C69">
        <w:rPr>
          <w:rFonts w:hint="eastAsia"/>
          <w:sz w:val="18"/>
          <w:szCs w:val="18"/>
          <w:lang w:eastAsia="ko-KR"/>
        </w:rPr>
        <w:t>s initial interface</w:t>
      </w:r>
    </w:p>
    <w:p w:rsidR="004D0C69" w:rsidRPr="004D0C69" w:rsidRDefault="004D0C69" w:rsidP="004D0C69">
      <w:pPr>
        <w:pStyle w:val="ad"/>
        <w:rPr>
          <w:sz w:val="18"/>
          <w:szCs w:val="18"/>
          <w:highlight w:val="yellow"/>
          <w:lang w:eastAsia="ko-KR"/>
        </w:rPr>
      </w:pPr>
    </w:p>
    <w:p w:rsidR="003F728D" w:rsidRDefault="004D0C69" w:rsidP="004D0C69">
      <w:pPr>
        <w:pStyle w:val="ad"/>
        <w:rPr>
          <w:rFonts w:hint="eastAsia"/>
          <w:lang w:eastAsia="ko-KR"/>
        </w:rPr>
      </w:pPr>
      <w:r w:rsidRPr="004D0C69">
        <w:rPr>
          <w:rFonts w:hint="eastAsia"/>
          <w:lang w:eastAsia="ko-KR"/>
        </w:rPr>
        <w:t xml:space="preserve">And </w:t>
      </w:r>
      <w:r>
        <w:rPr>
          <w:rFonts w:hint="eastAsia"/>
          <w:lang w:eastAsia="ko-KR"/>
        </w:rPr>
        <w:t>I tested the client and the server</w:t>
      </w:r>
      <w:r>
        <w:rPr>
          <w:lang w:eastAsia="ko-KR"/>
        </w:rPr>
        <w:t>’</w:t>
      </w:r>
      <w:r>
        <w:rPr>
          <w:rFonts w:hint="eastAsia"/>
          <w:lang w:eastAsia="ko-KR"/>
        </w:rPr>
        <w:t>s initial reachability. Both the client and the server could connect to the site outside.</w:t>
      </w:r>
      <w:r w:rsidR="003F728D">
        <w:rPr>
          <w:rFonts w:hint="eastAsia"/>
          <w:noProof/>
          <w:lang w:eastAsia="ko-KR"/>
        </w:rPr>
        <w:drawing>
          <wp:inline distT="0" distB="0" distL="0" distR="0">
            <wp:extent cx="4430728" cy="1333050"/>
            <wp:effectExtent l="19050" t="0" r="7922" b="0"/>
            <wp:docPr id="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17" cy="133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C69" w:rsidRDefault="004D0C69" w:rsidP="004D0C69">
      <w:pPr>
        <w:pStyle w:val="ad"/>
        <w:rPr>
          <w:rFonts w:hint="eastAsia"/>
          <w:sz w:val="18"/>
          <w:szCs w:val="18"/>
          <w:lang w:eastAsia="ko-KR"/>
        </w:rPr>
      </w:pPr>
      <w:r w:rsidRPr="004D0C69">
        <w:rPr>
          <w:rFonts w:hint="eastAsia"/>
          <w:sz w:val="18"/>
          <w:szCs w:val="18"/>
          <w:lang w:eastAsia="ko-KR"/>
        </w:rPr>
        <w:t xml:space="preserve">                            Figure 4 : Ping to amazon from the client</w:t>
      </w:r>
    </w:p>
    <w:p w:rsidR="004D0C69" w:rsidRPr="004D0C69" w:rsidRDefault="004D0C69" w:rsidP="004D0C69">
      <w:pPr>
        <w:pStyle w:val="ad"/>
        <w:rPr>
          <w:sz w:val="18"/>
          <w:szCs w:val="18"/>
          <w:lang w:eastAsia="ko-KR"/>
        </w:rPr>
      </w:pPr>
    </w:p>
    <w:p w:rsidR="00423228" w:rsidRDefault="00041E58" w:rsidP="00DF595A">
      <w:pPr>
        <w:pStyle w:val="ad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4634431" cy="867773"/>
            <wp:effectExtent l="1905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032" cy="868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C69" w:rsidRPr="004D0C69" w:rsidRDefault="004D0C69" w:rsidP="004D0C69">
      <w:pPr>
        <w:pStyle w:val="ad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                            </w:t>
      </w:r>
      <w:r w:rsidRPr="004D0C69">
        <w:rPr>
          <w:rFonts w:hint="eastAsia"/>
          <w:sz w:val="18"/>
          <w:szCs w:val="18"/>
          <w:lang w:eastAsia="ko-KR"/>
        </w:rPr>
        <w:t xml:space="preserve">Figure 5 : </w:t>
      </w:r>
      <w:r>
        <w:rPr>
          <w:rFonts w:hint="eastAsia"/>
          <w:sz w:val="18"/>
          <w:szCs w:val="18"/>
          <w:lang w:eastAsia="ko-KR"/>
        </w:rPr>
        <w:t>P</w:t>
      </w:r>
      <w:r w:rsidRPr="004D0C69">
        <w:rPr>
          <w:rFonts w:hint="eastAsia"/>
          <w:sz w:val="18"/>
          <w:szCs w:val="18"/>
          <w:lang w:eastAsia="ko-KR"/>
        </w:rPr>
        <w:t xml:space="preserve">ing </w:t>
      </w:r>
      <w:r>
        <w:rPr>
          <w:rFonts w:hint="eastAsia"/>
          <w:sz w:val="18"/>
          <w:szCs w:val="18"/>
          <w:lang w:eastAsia="ko-KR"/>
        </w:rPr>
        <w:t xml:space="preserve">to </w:t>
      </w:r>
      <w:r w:rsidRPr="004D0C69">
        <w:rPr>
          <w:rFonts w:hint="eastAsia"/>
          <w:sz w:val="18"/>
          <w:szCs w:val="18"/>
          <w:lang w:eastAsia="ko-KR"/>
        </w:rPr>
        <w:t>asu</w:t>
      </w:r>
      <w:r>
        <w:rPr>
          <w:rFonts w:hint="eastAsia"/>
          <w:sz w:val="18"/>
          <w:szCs w:val="18"/>
          <w:lang w:eastAsia="ko-KR"/>
        </w:rPr>
        <w:t xml:space="preserve"> from the server</w:t>
      </w:r>
    </w:p>
    <w:p w:rsidR="004D0C69" w:rsidRDefault="004D0C69" w:rsidP="00DF595A">
      <w:pPr>
        <w:pStyle w:val="ad"/>
        <w:rPr>
          <w:rFonts w:hint="eastAsia"/>
          <w:lang w:eastAsia="ko-KR"/>
        </w:rPr>
      </w:pPr>
    </w:p>
    <w:p w:rsidR="00606F5B" w:rsidRDefault="00606F5B" w:rsidP="00DF595A">
      <w:pPr>
        <w:pStyle w:val="ad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With the command </w:t>
      </w:r>
      <w:r>
        <w:rPr>
          <w:lang w:eastAsia="ko-KR"/>
        </w:rPr>
        <w:t>“</w:t>
      </w:r>
      <w:r>
        <w:rPr>
          <w:rFonts w:hint="eastAsia"/>
          <w:lang w:eastAsia="ko-KR"/>
        </w:rPr>
        <w:t xml:space="preserve">route </w:t>
      </w:r>
      <w:r>
        <w:rPr>
          <w:lang w:eastAsia="ko-KR"/>
        </w:rPr>
        <w:t>–</w:t>
      </w:r>
      <w:r>
        <w:rPr>
          <w:rFonts w:hint="eastAsia"/>
          <w:lang w:eastAsia="ko-KR"/>
        </w:rPr>
        <w:t>n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, I checked the </w:t>
      </w:r>
      <w:r>
        <w:t>networking setup</w:t>
      </w:r>
      <w:r>
        <w:rPr>
          <w:rFonts w:hint="eastAsia"/>
          <w:lang w:eastAsia="ko-KR"/>
        </w:rPr>
        <w:t xml:space="preserve"> of the client and the server. Initially, both had a 10.0.2.1 gateway.</w:t>
      </w:r>
    </w:p>
    <w:p w:rsidR="00041E58" w:rsidRDefault="00552F03" w:rsidP="00DF595A">
      <w:pPr>
        <w:pStyle w:val="ad"/>
        <w:rPr>
          <w:lang w:eastAsia="ko-KR"/>
        </w:rPr>
      </w:pPr>
      <w:r>
        <w:rPr>
          <w:rFonts w:hint="eastAsia"/>
          <w:lang w:eastAsia="ko-KR"/>
        </w:rPr>
        <w:t xml:space="preserve">   </w:t>
      </w:r>
    </w:p>
    <w:p w:rsidR="00552F03" w:rsidRDefault="00D44B4C" w:rsidP="00DF595A">
      <w:pPr>
        <w:pStyle w:val="ad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4611798" cy="839003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723" cy="83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4D" w:rsidRDefault="00312A4D" w:rsidP="00DF595A">
      <w:pPr>
        <w:pStyle w:val="ad"/>
        <w:rPr>
          <w:rFonts w:hint="eastAsia"/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                           Figure 6 : C</w:t>
      </w:r>
      <w:r w:rsidRPr="00312A4D">
        <w:rPr>
          <w:rFonts w:hint="eastAsia"/>
          <w:sz w:val="18"/>
          <w:szCs w:val="18"/>
          <w:lang w:eastAsia="ko-KR"/>
        </w:rPr>
        <w:t>lient</w:t>
      </w:r>
      <w:r>
        <w:rPr>
          <w:sz w:val="18"/>
          <w:szCs w:val="18"/>
          <w:lang w:eastAsia="ko-KR"/>
        </w:rPr>
        <w:t>’</w:t>
      </w:r>
      <w:r>
        <w:rPr>
          <w:rFonts w:hint="eastAsia"/>
          <w:sz w:val="18"/>
          <w:szCs w:val="18"/>
          <w:lang w:eastAsia="ko-KR"/>
        </w:rPr>
        <w:t>s</w:t>
      </w:r>
      <w:r w:rsidRPr="00312A4D">
        <w:rPr>
          <w:rFonts w:hint="eastAsia"/>
          <w:sz w:val="18"/>
          <w:szCs w:val="18"/>
          <w:lang w:eastAsia="ko-KR"/>
        </w:rPr>
        <w:t xml:space="preserve"> initial routing table</w:t>
      </w:r>
    </w:p>
    <w:p w:rsidR="00312A4D" w:rsidRPr="00312A4D" w:rsidRDefault="00312A4D" w:rsidP="00DF595A">
      <w:pPr>
        <w:pStyle w:val="ad"/>
        <w:rPr>
          <w:sz w:val="18"/>
          <w:szCs w:val="18"/>
          <w:highlight w:val="yellow"/>
          <w:lang w:eastAsia="ko-KR"/>
        </w:rPr>
      </w:pPr>
    </w:p>
    <w:p w:rsidR="00552F03" w:rsidRDefault="00775214" w:rsidP="00DF595A">
      <w:pPr>
        <w:pStyle w:val="ad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4014269" cy="1161627"/>
            <wp:effectExtent l="19050" t="0" r="5281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57" cy="11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4D" w:rsidRPr="00312A4D" w:rsidRDefault="00312A4D" w:rsidP="00312A4D">
      <w:pPr>
        <w:pStyle w:val="ad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                          Figure 7 : </w:t>
      </w:r>
      <w:r w:rsidR="00D11748">
        <w:rPr>
          <w:rFonts w:hint="eastAsia"/>
          <w:sz w:val="18"/>
          <w:szCs w:val="18"/>
          <w:lang w:eastAsia="ko-KR"/>
        </w:rPr>
        <w:t>S</w:t>
      </w:r>
      <w:r w:rsidRPr="00312A4D">
        <w:rPr>
          <w:rFonts w:hint="eastAsia"/>
          <w:sz w:val="18"/>
          <w:szCs w:val="18"/>
          <w:lang w:eastAsia="ko-KR"/>
        </w:rPr>
        <w:t>erver</w:t>
      </w:r>
      <w:r w:rsidR="00D11748">
        <w:rPr>
          <w:sz w:val="18"/>
          <w:szCs w:val="18"/>
          <w:lang w:eastAsia="ko-KR"/>
        </w:rPr>
        <w:t>’</w:t>
      </w:r>
      <w:r w:rsidR="00D11748">
        <w:rPr>
          <w:rFonts w:hint="eastAsia"/>
          <w:sz w:val="18"/>
          <w:szCs w:val="18"/>
          <w:lang w:eastAsia="ko-KR"/>
        </w:rPr>
        <w:t>s</w:t>
      </w:r>
      <w:r w:rsidRPr="00312A4D">
        <w:rPr>
          <w:rFonts w:hint="eastAsia"/>
          <w:sz w:val="18"/>
          <w:szCs w:val="18"/>
          <w:lang w:eastAsia="ko-KR"/>
        </w:rPr>
        <w:t xml:space="preserve"> initial routing table</w:t>
      </w:r>
    </w:p>
    <w:p w:rsidR="00552F03" w:rsidRDefault="004A5BDE" w:rsidP="00DF595A">
      <w:pPr>
        <w:pStyle w:val="ad"/>
        <w:rPr>
          <w:lang w:eastAsia="ko-KR"/>
        </w:rPr>
      </w:pPr>
      <w:r>
        <w:rPr>
          <w:rFonts w:hint="eastAsia"/>
          <w:lang w:eastAsia="ko-KR"/>
        </w:rPr>
        <w:t xml:space="preserve">Then I tried to </w:t>
      </w:r>
      <w:r w:rsidR="00D543FC">
        <w:t>set up a value 1 in the ip forward file in the directory /proc/sys/net/ipv4/ to enable packet forwarding on the Gateway/Server VM.</w:t>
      </w:r>
      <w:r w:rsidR="00D543FC" w:rsidRPr="00D543FC">
        <w:t xml:space="preserve"> </w:t>
      </w:r>
      <w:r>
        <w:rPr>
          <w:rFonts w:hint="eastAsia"/>
          <w:lang w:eastAsia="ko-KR"/>
        </w:rPr>
        <w:t xml:space="preserve">But an error </w:t>
      </w:r>
      <w:r>
        <w:rPr>
          <w:lang w:eastAsia="ko-KR"/>
        </w:rPr>
        <w:t>occurred</w:t>
      </w:r>
      <w:r>
        <w:rPr>
          <w:rFonts w:hint="eastAsia"/>
          <w:lang w:eastAsia="ko-KR"/>
        </w:rPr>
        <w:t>, so I</w:t>
      </w:r>
      <w:r w:rsidR="00D543FC">
        <w:t xml:space="preserve"> use</w:t>
      </w:r>
      <w:r>
        <w:rPr>
          <w:rFonts w:hint="eastAsia"/>
          <w:lang w:eastAsia="ko-KR"/>
        </w:rPr>
        <w:t>d</w:t>
      </w:r>
      <w:r w:rsidR="00D543FC">
        <w:t xml:space="preserve"> the command sysctl to enable the IP forwarding.</w:t>
      </w:r>
    </w:p>
    <w:p w:rsidR="00D543FC" w:rsidRDefault="00D543FC" w:rsidP="00DF595A">
      <w:pPr>
        <w:pStyle w:val="ad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3357893" cy="557669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17" cy="5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110" w:rsidRDefault="00D47110" w:rsidP="00DF595A">
      <w:pPr>
        <w:pStyle w:val="ad"/>
        <w:rPr>
          <w:rFonts w:hint="eastAsia"/>
          <w:lang w:eastAsia="ko-KR"/>
        </w:rPr>
      </w:pPr>
    </w:p>
    <w:p w:rsidR="004647CC" w:rsidRDefault="00D47110" w:rsidP="00DF595A">
      <w:pPr>
        <w:pStyle w:val="ad"/>
        <w:rPr>
          <w:lang w:eastAsia="ko-KR"/>
        </w:rPr>
      </w:pPr>
      <w:r>
        <w:rPr>
          <w:rFonts w:hint="eastAsia"/>
          <w:lang w:eastAsia="ko-KR"/>
        </w:rPr>
        <w:t xml:space="preserve">And I add the gateway 10.0.2.7 to the </w:t>
      </w:r>
      <w:r w:rsidR="00A31034">
        <w:rPr>
          <w:rFonts w:hint="eastAsia"/>
          <w:lang w:eastAsia="ko-KR"/>
        </w:rPr>
        <w:t>client</w:t>
      </w:r>
      <w:r>
        <w:rPr>
          <w:lang w:eastAsia="ko-KR"/>
        </w:rPr>
        <w:t>’</w:t>
      </w:r>
      <w:r>
        <w:rPr>
          <w:rFonts w:hint="eastAsia"/>
          <w:lang w:eastAsia="ko-KR"/>
        </w:rPr>
        <w:t>s</w:t>
      </w:r>
      <w:r w:rsidR="00A31034">
        <w:rPr>
          <w:rFonts w:hint="eastAsia"/>
          <w:lang w:eastAsia="ko-KR"/>
        </w:rPr>
        <w:t xml:space="preserve"> default gateway setting</w:t>
      </w:r>
      <w:r>
        <w:rPr>
          <w:rFonts w:hint="eastAsia"/>
          <w:lang w:eastAsia="ko-KR"/>
        </w:rPr>
        <w:t xml:space="preserve">. </w:t>
      </w:r>
    </w:p>
    <w:p w:rsidR="00A31034" w:rsidRDefault="00A31034" w:rsidP="00DF595A">
      <w:pPr>
        <w:pStyle w:val="ad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3819619" cy="433354"/>
            <wp:effectExtent l="19050" t="0" r="9431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567" cy="43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110" w:rsidRDefault="00D47110" w:rsidP="00DF595A">
      <w:pPr>
        <w:pStyle w:val="ad"/>
        <w:rPr>
          <w:lang w:eastAsia="ko-KR"/>
        </w:rPr>
      </w:pPr>
      <w:r>
        <w:rPr>
          <w:rFonts w:hint="eastAsia"/>
          <w:lang w:eastAsia="ko-KR"/>
        </w:rPr>
        <w:t>To make the client only connected with the gateway 10.0.2.7, I delete the initial default gateway from the client</w:t>
      </w:r>
      <w:r>
        <w:rPr>
          <w:lang w:eastAsia="ko-KR"/>
        </w:rPr>
        <w:t>’</w:t>
      </w:r>
      <w:r>
        <w:rPr>
          <w:rFonts w:hint="eastAsia"/>
          <w:lang w:eastAsia="ko-KR"/>
        </w:rPr>
        <w:t>s gateway setting.</w:t>
      </w:r>
      <w:r w:rsidR="00766B6E">
        <w:rPr>
          <w:rFonts w:hint="eastAsia"/>
          <w:lang w:eastAsia="ko-KR"/>
        </w:rPr>
        <w:t xml:space="preserve"> Now, the client would communicate with other sites through the 10.0.2.7 gateway.</w:t>
      </w:r>
    </w:p>
    <w:p w:rsidR="00525D03" w:rsidRPr="00552F03" w:rsidRDefault="00525D03" w:rsidP="00DF595A">
      <w:pPr>
        <w:pStyle w:val="ad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4254186" cy="804689"/>
            <wp:effectExtent l="1905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82" cy="80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99" w:rsidRDefault="00C03739" w:rsidP="00C03739">
      <w:pPr>
        <w:pStyle w:val="1"/>
        <w:jc w:val="left"/>
        <w:rPr>
          <w:lang w:eastAsia="ko-KR"/>
        </w:rPr>
      </w:pPr>
      <w:r>
        <w:t>Software</w:t>
      </w:r>
    </w:p>
    <w:p w:rsidR="00766B6E" w:rsidRDefault="00766B6E" w:rsidP="00E97B99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>These are the software and network services were used.</w:t>
      </w:r>
    </w:p>
    <w:p w:rsidR="00766B6E" w:rsidRDefault="00AF0769" w:rsidP="00E97B99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- VirtualB</w:t>
      </w:r>
      <w:r w:rsidR="00766B6E">
        <w:rPr>
          <w:rFonts w:hint="eastAsia"/>
          <w:lang w:eastAsia="ko-KR"/>
        </w:rPr>
        <w:t>ox, Ubuntu</w:t>
      </w:r>
    </w:p>
    <w:p w:rsidR="00766B6E" w:rsidRDefault="00766B6E" w:rsidP="00E97B99">
      <w:pPr>
        <w:pStyle w:val="Text"/>
        <w:rPr>
          <w:rFonts w:hint="eastAsia"/>
          <w:lang w:eastAsia="ko-KR"/>
        </w:rPr>
      </w:pPr>
      <w:r>
        <w:t xml:space="preserve"> - Various network tools (ping, traceroute</w:t>
      </w:r>
      <w:r>
        <w:rPr>
          <w:rFonts w:hint="eastAsia"/>
          <w:lang w:eastAsia="ko-KR"/>
        </w:rPr>
        <w:t xml:space="preserve">, </w:t>
      </w:r>
      <w:r>
        <w:t xml:space="preserve">tcpdump) </w:t>
      </w:r>
    </w:p>
    <w:p w:rsidR="00766B6E" w:rsidRDefault="00766B6E" w:rsidP="00E97B99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</w:t>
      </w:r>
      <w:r>
        <w:t>- iptables</w:t>
      </w:r>
      <w:r>
        <w:rPr>
          <w:rFonts w:hint="eastAsia"/>
          <w:lang w:eastAsia="ko-KR"/>
        </w:rPr>
        <w:t xml:space="preserve">, </w:t>
      </w:r>
      <w:r>
        <w:t xml:space="preserve">NAT firewall </w:t>
      </w:r>
    </w:p>
    <w:p w:rsidR="00766B6E" w:rsidRDefault="00766B6E" w:rsidP="00E97B99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</w:t>
      </w:r>
      <w:r>
        <w:t>- Apache</w:t>
      </w:r>
      <w:r>
        <w:rPr>
          <w:rFonts w:hint="eastAsia"/>
          <w:lang w:eastAsia="ko-KR"/>
        </w:rPr>
        <w:t>2</w:t>
      </w:r>
      <w:r>
        <w:t xml:space="preserve"> web server</w:t>
      </w:r>
    </w:p>
    <w:p w:rsidR="00E97B99" w:rsidRDefault="000539FD" w:rsidP="000539FD">
      <w:pPr>
        <w:pStyle w:val="1"/>
        <w:jc w:val="left"/>
      </w:pPr>
      <w:r>
        <w:t>Project Description</w:t>
      </w:r>
    </w:p>
    <w:p w:rsidR="001B28DF" w:rsidRDefault="001B28DF" w:rsidP="00E97B99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>A. Apache 2 Setup</w:t>
      </w:r>
    </w:p>
    <w:p w:rsidR="001B28DF" w:rsidRDefault="001B28DF" w:rsidP="00E97B99">
      <w:pPr>
        <w:pStyle w:val="Text"/>
        <w:rPr>
          <w:rFonts w:hint="eastAsia"/>
          <w:lang w:eastAsia="ko-KR"/>
        </w:rPr>
      </w:pPr>
      <w:r>
        <w:t>To determine if Apach2 is installed on Ubuntu,</w:t>
      </w:r>
      <w:r>
        <w:rPr>
          <w:rFonts w:hint="eastAsia"/>
          <w:lang w:eastAsia="ko-KR"/>
        </w:rPr>
        <w:t xml:space="preserve"> I </w:t>
      </w:r>
      <w:r>
        <w:t>issue</w:t>
      </w:r>
      <w:r>
        <w:rPr>
          <w:rFonts w:hint="eastAsia"/>
          <w:lang w:eastAsia="ko-KR"/>
        </w:rPr>
        <w:t>d</w:t>
      </w:r>
      <w:r>
        <w:t xml:space="preserve"> the command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t>apache2 –v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, and found out that it was installed. I decided to use all the configuration files as they are, but created a new index.html file. I deleted the </w:t>
      </w:r>
      <w:r w:rsidR="00D60CD5">
        <w:rPr>
          <w:rFonts w:hint="eastAsia"/>
          <w:lang w:eastAsia="ko-KR"/>
        </w:rPr>
        <w:t>default</w:t>
      </w:r>
      <w:r>
        <w:rPr>
          <w:rFonts w:hint="eastAsia"/>
          <w:lang w:eastAsia="ko-KR"/>
        </w:rPr>
        <w:t xml:space="preserve"> index.html in </w:t>
      </w:r>
      <w:r>
        <w:t>/var/www/html</w:t>
      </w:r>
      <w:r>
        <w:rPr>
          <w:rFonts w:hint="eastAsia"/>
          <w:lang w:eastAsia="ko-KR"/>
        </w:rPr>
        <w:t xml:space="preserve"> directory, and put the new index.html in it. I checked the file permission mode of the file and it was 777.</w:t>
      </w:r>
    </w:p>
    <w:p w:rsidR="00B16A1D" w:rsidRDefault="00B16A1D" w:rsidP="00E97B99">
      <w:pPr>
        <w:pStyle w:val="Text"/>
        <w:rPr>
          <w:rFonts w:hint="eastAsia"/>
          <w:lang w:eastAsia="ko-KR"/>
        </w:rPr>
      </w:pPr>
    </w:p>
    <w:p w:rsidR="001B28DF" w:rsidRDefault="001B28DF" w:rsidP="00E97B99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>B. Firewall Setup</w:t>
      </w:r>
    </w:p>
    <w:p w:rsidR="00B16A1D" w:rsidRDefault="00B16A1D" w:rsidP="00E97B99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>Before modifying the firewall rules, I changed the I</w:t>
      </w:r>
      <w:r w:rsidRPr="00B16A1D">
        <w:rPr>
          <w:lang w:eastAsia="ko-KR"/>
        </w:rPr>
        <w:t>nternet_IP</w:t>
      </w:r>
      <w:r>
        <w:rPr>
          <w:rFonts w:hint="eastAsia"/>
          <w:lang w:eastAsia="ko-KR"/>
        </w:rPr>
        <w:t xml:space="preserve">, </w:t>
      </w:r>
      <w:r w:rsidRPr="00B16A1D">
        <w:rPr>
          <w:lang w:eastAsia="ko-KR"/>
        </w:rPr>
        <w:t>Client_NET_IP</w:t>
      </w:r>
      <w:r>
        <w:rPr>
          <w:rFonts w:hint="eastAsia"/>
          <w:lang w:eastAsia="ko-KR"/>
        </w:rPr>
        <w:t xml:space="preserve"> in the shell script to reflect my network environment. </w:t>
      </w:r>
      <w:r w:rsidR="00551892">
        <w:rPr>
          <w:rFonts w:hint="eastAsia"/>
          <w:lang w:eastAsia="ko-KR"/>
        </w:rPr>
        <w:t xml:space="preserve">And </w:t>
      </w:r>
      <w:r w:rsidR="00551892" w:rsidRPr="00551892">
        <w:rPr>
          <w:lang w:eastAsia="ko-KR"/>
        </w:rPr>
        <w:t>IPTABLES="/sbin/iptables"</w:t>
      </w:r>
      <w:r w:rsidR="00551892">
        <w:rPr>
          <w:rFonts w:hint="eastAsia"/>
          <w:lang w:eastAsia="ko-KR"/>
        </w:rPr>
        <w:t xml:space="preserve"> caused an error, so I replaced the part with </w:t>
      </w:r>
      <w:r w:rsidR="00551892" w:rsidRPr="00551892">
        <w:rPr>
          <w:lang w:eastAsia="ko-KR"/>
        </w:rPr>
        <w:t>IPTABLES="iptables"</w:t>
      </w:r>
      <w:r w:rsidR="00551892">
        <w:rPr>
          <w:rFonts w:hint="eastAsia"/>
          <w:lang w:eastAsia="ko-KR"/>
        </w:rPr>
        <w:t xml:space="preserve">. </w:t>
      </w:r>
    </w:p>
    <w:p w:rsidR="00D26B96" w:rsidRDefault="00D26B96" w:rsidP="00D26B96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>I set the rules to a</w:t>
      </w:r>
      <w:r>
        <w:rPr>
          <w:lang w:eastAsia="ko-KR"/>
        </w:rPr>
        <w:t xml:space="preserve">llow http traffic from </w:t>
      </w:r>
      <w:r w:rsidR="007928A8">
        <w:rPr>
          <w:rFonts w:hint="eastAsia"/>
          <w:lang w:eastAsia="ko-KR"/>
        </w:rPr>
        <w:t xml:space="preserve">the </w:t>
      </w:r>
      <w:r>
        <w:rPr>
          <w:lang w:eastAsia="ko-KR"/>
        </w:rPr>
        <w:t xml:space="preserve">client network to </w:t>
      </w:r>
      <w:r w:rsidR="007928A8">
        <w:rPr>
          <w:rFonts w:hint="eastAsia"/>
          <w:lang w:eastAsia="ko-KR"/>
        </w:rPr>
        <w:t xml:space="preserve">the </w:t>
      </w:r>
      <w:r>
        <w:rPr>
          <w:lang w:eastAsia="ko-KR"/>
        </w:rPr>
        <w:t>server network</w:t>
      </w:r>
      <w:r>
        <w:rPr>
          <w:rFonts w:hint="eastAsia"/>
          <w:lang w:eastAsia="ko-KR"/>
        </w:rPr>
        <w:t xml:space="preserve"> and ping traffic from the client to 8.8.8.8.</w:t>
      </w:r>
    </w:p>
    <w:p w:rsidR="007928A8" w:rsidRDefault="007928A8" w:rsidP="00D26B96">
      <w:pPr>
        <w:pStyle w:val="Text"/>
        <w:rPr>
          <w:lang w:eastAsia="ko-KR"/>
        </w:rPr>
      </w:pPr>
    </w:p>
    <w:p w:rsidR="00D26B96" w:rsidRDefault="00D26B96" w:rsidP="00D26B96">
      <w:pPr>
        <w:pStyle w:val="Text"/>
        <w:rPr>
          <w:lang w:eastAsia="ko-KR"/>
        </w:rPr>
      </w:pPr>
      <w:r>
        <w:rPr>
          <w:lang w:eastAsia="ko-KR"/>
        </w:rPr>
        <w:t>$IPTABLES -A FORWARD -p TCP -i $Client_NET_IFACE -o $Internet_IFACE -j ACCEPT</w:t>
      </w:r>
    </w:p>
    <w:p w:rsidR="00D26B96" w:rsidRDefault="00D26B96" w:rsidP="00D26B96">
      <w:pPr>
        <w:pStyle w:val="Text"/>
        <w:rPr>
          <w:lang w:eastAsia="ko-KR"/>
        </w:rPr>
      </w:pPr>
      <w:r>
        <w:rPr>
          <w:lang w:eastAsia="ko-KR"/>
        </w:rPr>
        <w:t>$IPTABLES -A FORWARD -p icmp -o $Client_NET_IFACE -s 8.8.8.8 -j ACCEPT</w:t>
      </w:r>
    </w:p>
    <w:p w:rsidR="00D26B96" w:rsidRDefault="00D26B96" w:rsidP="00D26B96">
      <w:pPr>
        <w:pStyle w:val="Text"/>
        <w:rPr>
          <w:rFonts w:hint="eastAsia"/>
          <w:lang w:eastAsia="ko-KR"/>
        </w:rPr>
      </w:pPr>
      <w:r>
        <w:rPr>
          <w:lang w:eastAsia="ko-KR"/>
        </w:rPr>
        <w:t>$IPTABLES -A FORWARD -p icmp -s 10.0.2.15 -i $Client_NET_IFACE -d 8.8.8.8 -j ACCEPT</w:t>
      </w:r>
    </w:p>
    <w:p w:rsidR="007928A8" w:rsidRDefault="007928A8" w:rsidP="00D26B96">
      <w:pPr>
        <w:pStyle w:val="Text"/>
        <w:rPr>
          <w:rFonts w:hint="eastAsia"/>
          <w:lang w:eastAsia="ko-KR"/>
        </w:rPr>
      </w:pPr>
    </w:p>
    <w:p w:rsidR="00872165" w:rsidRDefault="00872165" w:rsidP="00D26B96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>These are the INPUT chain rules for allowing http(80), https(443) traffic from the client and the web server.</w:t>
      </w:r>
    </w:p>
    <w:p w:rsidR="00130CD5" w:rsidRDefault="003A79AD" w:rsidP="00D26B96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>And in the requirement, the gateway is supposed to be unable to ping to the localhost but it should see the index.html of the localhost. So I only allowed tcp and udp traffic to the lo interface.</w:t>
      </w:r>
    </w:p>
    <w:p w:rsidR="007928A8" w:rsidRDefault="007928A8" w:rsidP="007928A8">
      <w:pPr>
        <w:pStyle w:val="Text"/>
        <w:rPr>
          <w:lang w:eastAsia="ko-KR"/>
        </w:rPr>
      </w:pPr>
      <w:r>
        <w:rPr>
          <w:lang w:eastAsia="ko-KR"/>
        </w:rPr>
        <w:t>$IPTABLES -A INPUT -p TCP --dport 80 -i $Client_NET_IFACE -s 10.0.2.15 -j ACCEPT</w:t>
      </w:r>
    </w:p>
    <w:p w:rsidR="007928A8" w:rsidRDefault="007928A8" w:rsidP="007928A8">
      <w:pPr>
        <w:pStyle w:val="Text"/>
        <w:rPr>
          <w:lang w:eastAsia="ko-KR"/>
        </w:rPr>
      </w:pPr>
      <w:r>
        <w:rPr>
          <w:lang w:eastAsia="ko-KR"/>
        </w:rPr>
        <w:t>$IPTABLES -A INPUT -p TCP --dport 443 -i $Client_NET_IFACE -s 10.0.2.15 -j ACCEPT</w:t>
      </w:r>
    </w:p>
    <w:p w:rsidR="007928A8" w:rsidRDefault="007928A8" w:rsidP="007928A8">
      <w:pPr>
        <w:pStyle w:val="Text"/>
        <w:rPr>
          <w:lang w:eastAsia="ko-KR"/>
        </w:rPr>
      </w:pPr>
      <w:r>
        <w:rPr>
          <w:lang w:eastAsia="ko-KR"/>
        </w:rPr>
        <w:t>$IPTABLES -A INPUT -p TCP --dport 80  -i $LO_IFACE -d $WEB_IP_ADDRESS -j ACCEPT</w:t>
      </w:r>
    </w:p>
    <w:p w:rsidR="007928A8" w:rsidRDefault="007928A8" w:rsidP="007928A8">
      <w:pPr>
        <w:pStyle w:val="Text"/>
        <w:rPr>
          <w:lang w:eastAsia="ko-KR"/>
        </w:rPr>
      </w:pPr>
      <w:r>
        <w:rPr>
          <w:lang w:eastAsia="ko-KR"/>
        </w:rPr>
        <w:t>$IPTABLES -A INPUT -p TCP --dport 443  -i $LO_IFACE -d $WEB_IP_ADDRESS -j ACCEPT</w:t>
      </w:r>
    </w:p>
    <w:p w:rsidR="007928A8" w:rsidRDefault="007928A8" w:rsidP="007928A8">
      <w:pPr>
        <w:pStyle w:val="Text"/>
        <w:rPr>
          <w:lang w:eastAsia="ko-KR"/>
        </w:rPr>
      </w:pPr>
      <w:r>
        <w:rPr>
          <w:lang w:eastAsia="ko-KR"/>
        </w:rPr>
        <w:t>$IPTABLES -A INPUT -p tcp -i lo -j ACCEPT</w:t>
      </w:r>
    </w:p>
    <w:p w:rsidR="007928A8" w:rsidRDefault="007928A8" w:rsidP="007928A8">
      <w:pPr>
        <w:pStyle w:val="Text"/>
        <w:rPr>
          <w:rFonts w:hint="eastAsia"/>
          <w:lang w:eastAsia="ko-KR"/>
        </w:rPr>
      </w:pPr>
      <w:r>
        <w:rPr>
          <w:lang w:eastAsia="ko-KR"/>
        </w:rPr>
        <w:t>$IPTABLES -A INPUT -p udp -i lo -j ACCEPT</w:t>
      </w:r>
    </w:p>
    <w:p w:rsidR="007928A8" w:rsidRDefault="007928A8" w:rsidP="007928A8">
      <w:pPr>
        <w:pStyle w:val="Text"/>
        <w:rPr>
          <w:rFonts w:hint="eastAsia"/>
          <w:lang w:eastAsia="ko-KR"/>
        </w:rPr>
      </w:pPr>
    </w:p>
    <w:p w:rsidR="007928A8" w:rsidRDefault="00130CD5" w:rsidP="007928A8">
      <w:pPr>
        <w:pStyle w:val="Text"/>
        <w:rPr>
          <w:lang w:eastAsia="ko-KR"/>
        </w:rPr>
      </w:pPr>
      <w:r>
        <w:rPr>
          <w:rFonts w:hint="eastAsia"/>
          <w:lang w:eastAsia="ko-KR"/>
        </w:rPr>
        <w:t>And I allow the client to get ping traffic only from the 8.8.8.8 google server.</w:t>
      </w:r>
    </w:p>
    <w:p w:rsidR="007928A8" w:rsidRDefault="007928A8" w:rsidP="007928A8">
      <w:pPr>
        <w:pStyle w:val="Text"/>
        <w:rPr>
          <w:lang w:eastAsia="ko-KR"/>
        </w:rPr>
      </w:pPr>
      <w:r>
        <w:rPr>
          <w:lang w:eastAsia="ko-KR"/>
        </w:rPr>
        <w:t>$IPTABLES -A INPUT -p icmp -j DROP</w:t>
      </w:r>
    </w:p>
    <w:p w:rsidR="007928A8" w:rsidRDefault="007928A8" w:rsidP="007928A8">
      <w:pPr>
        <w:pStyle w:val="Text"/>
        <w:rPr>
          <w:rFonts w:hint="eastAsia"/>
          <w:lang w:eastAsia="ko-KR"/>
        </w:rPr>
      </w:pPr>
      <w:r>
        <w:rPr>
          <w:lang w:eastAsia="ko-KR"/>
        </w:rPr>
        <w:t>$IPTABLES -A INPUT -p ICMP -i $Internet_IFACE -s 8.8.8.8 -j ACCEPT</w:t>
      </w:r>
    </w:p>
    <w:p w:rsidR="00386C50" w:rsidRDefault="00386C50" w:rsidP="007928A8">
      <w:pPr>
        <w:pStyle w:val="Text"/>
        <w:rPr>
          <w:rFonts w:hint="eastAsia"/>
          <w:lang w:eastAsia="ko-KR"/>
        </w:rPr>
      </w:pPr>
    </w:p>
    <w:p w:rsidR="00386C50" w:rsidRDefault="0096088C" w:rsidP="00386C50">
      <w:pPr>
        <w:pStyle w:val="Text"/>
        <w:rPr>
          <w:lang w:eastAsia="ko-KR"/>
        </w:rPr>
      </w:pPr>
      <w:r>
        <w:rPr>
          <w:rFonts w:hint="eastAsia"/>
          <w:lang w:eastAsia="ko-KR"/>
        </w:rPr>
        <w:t>Similarly, I set the output chain rules.</w:t>
      </w:r>
    </w:p>
    <w:p w:rsidR="00386C50" w:rsidRDefault="00386C50" w:rsidP="00386C50">
      <w:pPr>
        <w:pStyle w:val="Text"/>
        <w:rPr>
          <w:lang w:eastAsia="ko-KR"/>
        </w:rPr>
      </w:pPr>
      <w:r>
        <w:rPr>
          <w:lang w:eastAsia="ko-KR"/>
        </w:rPr>
        <w:t>$IPTABLES -A OUTPUT -p ICMP --icmp-type echo-reply -j ACCEPT</w:t>
      </w:r>
    </w:p>
    <w:p w:rsidR="00386C50" w:rsidRDefault="00386C50" w:rsidP="00386C50">
      <w:pPr>
        <w:pStyle w:val="Text"/>
        <w:rPr>
          <w:lang w:eastAsia="ko-KR"/>
        </w:rPr>
      </w:pPr>
      <w:r>
        <w:rPr>
          <w:lang w:eastAsia="ko-KR"/>
        </w:rPr>
        <w:t>$IPTABLES -A OUTPUT -p ICMP --icmp-type echo-request -j ACCEPT</w:t>
      </w:r>
    </w:p>
    <w:p w:rsidR="00386C50" w:rsidRDefault="00386C50" w:rsidP="00386C50">
      <w:pPr>
        <w:pStyle w:val="Text"/>
        <w:rPr>
          <w:lang w:eastAsia="ko-KR"/>
        </w:rPr>
      </w:pPr>
      <w:r>
        <w:rPr>
          <w:lang w:eastAsia="ko-KR"/>
        </w:rPr>
        <w:t>$IPTABLES -A OUTPUT -p TCP --sport 80 -o $Client_NET_IFACE -d 10.0.2.15 -j ACCEPT</w:t>
      </w:r>
    </w:p>
    <w:p w:rsidR="00386C50" w:rsidRDefault="00386C50" w:rsidP="00386C50">
      <w:pPr>
        <w:pStyle w:val="Text"/>
        <w:rPr>
          <w:lang w:eastAsia="ko-KR"/>
        </w:rPr>
      </w:pPr>
      <w:r>
        <w:rPr>
          <w:lang w:eastAsia="ko-KR"/>
        </w:rPr>
        <w:t>$IPTABLES -A OUTPUT -p TCP --sport 443 -o $Client_NET_IFACE -d 10.0.2.15 -j ACCEPT</w:t>
      </w:r>
    </w:p>
    <w:p w:rsidR="00386C50" w:rsidRDefault="00386C50" w:rsidP="00386C50">
      <w:pPr>
        <w:pStyle w:val="Text"/>
        <w:rPr>
          <w:lang w:eastAsia="ko-KR"/>
        </w:rPr>
      </w:pPr>
      <w:r>
        <w:rPr>
          <w:lang w:eastAsia="ko-KR"/>
        </w:rPr>
        <w:t>$IPTABLES -A OUTPUT -p TCP --dport 80 -o $Internet_IFACE  -j ACCEPT</w:t>
      </w:r>
    </w:p>
    <w:p w:rsidR="00386C50" w:rsidRDefault="00386C50" w:rsidP="00386C50">
      <w:pPr>
        <w:pStyle w:val="Text"/>
        <w:rPr>
          <w:lang w:eastAsia="ko-KR"/>
        </w:rPr>
      </w:pPr>
      <w:r>
        <w:rPr>
          <w:lang w:eastAsia="ko-KR"/>
        </w:rPr>
        <w:t>$IPTABLES -A OUTPUT -p TCP --dport 443 -o $Internet_IFACE  -j ACCEPT</w:t>
      </w:r>
    </w:p>
    <w:p w:rsidR="00386C50" w:rsidRDefault="00386C50" w:rsidP="00386C50">
      <w:pPr>
        <w:pStyle w:val="Text"/>
        <w:rPr>
          <w:lang w:eastAsia="ko-KR"/>
        </w:rPr>
      </w:pPr>
    </w:p>
    <w:p w:rsidR="00386C50" w:rsidRDefault="00386C50" w:rsidP="00386C50">
      <w:pPr>
        <w:pStyle w:val="Text"/>
        <w:rPr>
          <w:lang w:eastAsia="ko-KR"/>
        </w:rPr>
      </w:pPr>
      <w:r>
        <w:rPr>
          <w:lang w:eastAsia="ko-KR"/>
        </w:rPr>
        <w:t>$IPTABLES -A OUTPUT -p tcp -o $LO_IFACE -j ACCEPT</w:t>
      </w:r>
    </w:p>
    <w:p w:rsidR="00386C50" w:rsidRDefault="00386C50" w:rsidP="00386C50">
      <w:pPr>
        <w:pStyle w:val="Text"/>
        <w:rPr>
          <w:lang w:eastAsia="ko-KR"/>
        </w:rPr>
      </w:pPr>
      <w:r>
        <w:rPr>
          <w:lang w:eastAsia="ko-KR"/>
        </w:rPr>
        <w:t>$IPTABLES -A OUTPUT -p udp -o $LO_IFACE -j ACCEPT</w:t>
      </w:r>
    </w:p>
    <w:p w:rsidR="00386C50" w:rsidRDefault="00386C50" w:rsidP="00386C50">
      <w:pPr>
        <w:pStyle w:val="Text"/>
        <w:rPr>
          <w:rFonts w:hint="eastAsia"/>
          <w:lang w:eastAsia="ko-KR"/>
        </w:rPr>
      </w:pPr>
      <w:r>
        <w:rPr>
          <w:lang w:eastAsia="ko-KR"/>
        </w:rPr>
        <w:t>$IPTABLES -A OUTPUT -p TCP --sport 80 -o $LO_IFACE -j ACCEPT</w:t>
      </w:r>
    </w:p>
    <w:p w:rsidR="00386C50" w:rsidRDefault="00386C50" w:rsidP="00386C50">
      <w:pPr>
        <w:pStyle w:val="Text"/>
        <w:rPr>
          <w:rFonts w:hint="eastAsia"/>
          <w:lang w:eastAsia="ko-KR"/>
        </w:rPr>
      </w:pPr>
    </w:p>
    <w:p w:rsidR="0096088C" w:rsidRDefault="0096088C" w:rsidP="00386C50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I </w:t>
      </w:r>
      <w:r>
        <w:t>enable</w:t>
      </w:r>
      <w:r>
        <w:rPr>
          <w:rFonts w:hint="eastAsia"/>
          <w:lang w:eastAsia="ko-KR"/>
        </w:rPr>
        <w:t>d</w:t>
      </w:r>
      <w:r>
        <w:t xml:space="preserve"> POSTROUTING to allow </w:t>
      </w:r>
      <w:r w:rsidR="0018526D">
        <w:rPr>
          <w:rFonts w:hint="eastAsia"/>
          <w:lang w:eastAsia="ko-KR"/>
        </w:rPr>
        <w:t xml:space="preserve">the </w:t>
      </w:r>
      <w:r>
        <w:t xml:space="preserve">client to access </w:t>
      </w:r>
      <w:r w:rsidR="0018526D">
        <w:rPr>
          <w:rFonts w:hint="eastAsia"/>
          <w:lang w:eastAsia="ko-KR"/>
        </w:rPr>
        <w:t xml:space="preserve">the </w:t>
      </w:r>
      <w:r>
        <w:t>outside network</w:t>
      </w:r>
      <w:r w:rsidR="005E367F">
        <w:rPr>
          <w:rFonts w:hint="eastAsia"/>
          <w:lang w:eastAsia="ko-KR"/>
        </w:rPr>
        <w:t xml:space="preserve"> </w:t>
      </w:r>
      <w:r>
        <w:t xml:space="preserve">(8.8.8.8) and change their source IP addresses. </w:t>
      </w:r>
    </w:p>
    <w:p w:rsidR="0096088C" w:rsidRDefault="0096088C" w:rsidP="00386C50">
      <w:pPr>
        <w:pStyle w:val="Text"/>
        <w:rPr>
          <w:rFonts w:hint="eastAsia"/>
          <w:lang w:eastAsia="ko-KR"/>
        </w:rPr>
      </w:pPr>
    </w:p>
    <w:p w:rsidR="00386C50" w:rsidRDefault="00386C50" w:rsidP="00386C50">
      <w:pPr>
        <w:pStyle w:val="Text"/>
        <w:rPr>
          <w:lang w:eastAsia="ko-KR"/>
        </w:rPr>
      </w:pPr>
      <w:r>
        <w:rPr>
          <w:lang w:eastAsia="ko-KR"/>
        </w:rPr>
        <w:t># Add your own rule below to only allow ping from client to 8.8.8.8 on internet</w:t>
      </w:r>
    </w:p>
    <w:p w:rsidR="00386C50" w:rsidRDefault="00386C50" w:rsidP="00386C50">
      <w:pPr>
        <w:pStyle w:val="Text"/>
        <w:rPr>
          <w:lang w:eastAsia="ko-KR"/>
        </w:rPr>
      </w:pPr>
      <w:r>
        <w:rPr>
          <w:lang w:eastAsia="ko-KR"/>
        </w:rPr>
        <w:t>$IPTABLES -t nat -A POSTROUTING -p icmp -o $Internet_IFACE -d 8.8.8.8 -j MASQUERADE</w:t>
      </w:r>
    </w:p>
    <w:p w:rsidR="00386C50" w:rsidRDefault="00386C50" w:rsidP="00386C50">
      <w:pPr>
        <w:pStyle w:val="Text"/>
        <w:rPr>
          <w:lang w:eastAsia="ko-KR"/>
        </w:rPr>
      </w:pPr>
      <w:r>
        <w:rPr>
          <w:lang w:eastAsia="ko-KR"/>
        </w:rPr>
        <w:t># Example: Allow client node to access to all Internet using masquerade</w:t>
      </w:r>
    </w:p>
    <w:p w:rsidR="00386C50" w:rsidRDefault="00386C50" w:rsidP="00386C50">
      <w:pPr>
        <w:pStyle w:val="Text"/>
        <w:rPr>
          <w:rFonts w:hint="eastAsia"/>
          <w:lang w:eastAsia="ko-KR"/>
        </w:rPr>
      </w:pPr>
      <w:r>
        <w:rPr>
          <w:lang w:eastAsia="ko-KR"/>
        </w:rPr>
        <w:t>$IPTABLES -t nat -A POSTROUTING -o $Internet_IFACE -d 8.8.8.8 -j MASQUERADE</w:t>
      </w:r>
    </w:p>
    <w:p w:rsidR="00784C68" w:rsidRDefault="00784C68" w:rsidP="00386C50">
      <w:pPr>
        <w:pStyle w:val="Text"/>
        <w:rPr>
          <w:rFonts w:hint="eastAsia"/>
          <w:lang w:eastAsia="ko-KR"/>
        </w:rPr>
      </w:pPr>
    </w:p>
    <w:p w:rsidR="00A94845" w:rsidRDefault="00A94845" w:rsidP="00A94845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>C. Results</w:t>
      </w:r>
    </w:p>
    <w:p w:rsidR="00497208" w:rsidRDefault="00A94845" w:rsidP="00E97B99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I executed the shell script I created with the command </w:t>
      </w:r>
      <w:r>
        <w:rPr>
          <w:lang w:eastAsia="ko-KR"/>
        </w:rPr>
        <w:t>“</w:t>
      </w:r>
      <w:r>
        <w:rPr>
          <w:rFonts w:hint="eastAsia"/>
          <w:lang w:eastAsia="ko-KR"/>
        </w:rPr>
        <w:t>bash ./rc.firewall.sh</w:t>
      </w:r>
      <w:r>
        <w:rPr>
          <w:lang w:eastAsia="ko-KR"/>
        </w:rPr>
        <w:t>”</w:t>
      </w:r>
      <w:r>
        <w:rPr>
          <w:rFonts w:hint="eastAsia"/>
          <w:lang w:eastAsia="ko-KR"/>
        </w:rPr>
        <w:t>.</w:t>
      </w:r>
    </w:p>
    <w:p w:rsidR="002454C3" w:rsidRDefault="002454C3" w:rsidP="00E97B99">
      <w:pPr>
        <w:pStyle w:val="Text"/>
        <w:rPr>
          <w:lang w:eastAsia="ko-KR"/>
        </w:rPr>
      </w:pPr>
    </w:p>
    <w:p w:rsidR="00497208" w:rsidRDefault="0080376B" w:rsidP="00E97B99">
      <w:pPr>
        <w:pStyle w:val="Text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150383" cy="357612"/>
            <wp:effectExtent l="1905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87" cy="35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4C3" w:rsidRDefault="002454C3" w:rsidP="00E97B99">
      <w:pPr>
        <w:pStyle w:val="Text"/>
        <w:rPr>
          <w:lang w:eastAsia="ko-KR"/>
        </w:rPr>
      </w:pPr>
    </w:p>
    <w:p w:rsidR="00D2696D" w:rsidRDefault="00A94845" w:rsidP="00E97B99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The figure below shows the results of </w:t>
      </w:r>
      <w:r>
        <w:rPr>
          <w:lang w:eastAsia="ko-KR"/>
        </w:rPr>
        <w:t>‘</w:t>
      </w:r>
      <w:r>
        <w:rPr>
          <w:rFonts w:hint="eastAsia"/>
          <w:lang w:eastAsia="ko-KR"/>
        </w:rPr>
        <w:t>nmap</w:t>
      </w:r>
      <w:r>
        <w:rPr>
          <w:lang w:eastAsia="ko-KR"/>
        </w:rPr>
        <w:t>’</w:t>
      </w:r>
      <w:r>
        <w:rPr>
          <w:rFonts w:hint="eastAsia"/>
          <w:lang w:eastAsia="ko-KR"/>
        </w:rPr>
        <w:t xml:space="preserve"> of before the rules were established / after the rules were established.</w:t>
      </w:r>
      <w:r w:rsidR="001E05CC">
        <w:rPr>
          <w:rFonts w:hint="eastAsia"/>
          <w:lang w:eastAsia="ko-KR"/>
        </w:rPr>
        <w:t xml:space="preserve"> </w:t>
      </w:r>
    </w:p>
    <w:p w:rsidR="002454C3" w:rsidRDefault="002454C3" w:rsidP="00E97B99">
      <w:pPr>
        <w:pStyle w:val="Text"/>
        <w:rPr>
          <w:lang w:eastAsia="ko-KR"/>
        </w:rPr>
      </w:pPr>
      <w:r>
        <w:rPr>
          <w:rFonts w:hint="eastAsia"/>
          <w:noProof/>
          <w:lang w:eastAsia="ko-KR"/>
        </w:rPr>
        <w:pict>
          <v:rect id="_x0000_s1026" style="position:absolute;left:0;text-align:left;margin-left:10.25pt;margin-top:9.8pt;width:362.85pt;height:114.25pt;z-index:251658240" filled="f" strokecolor="red"/>
        </w:pict>
      </w:r>
    </w:p>
    <w:p w:rsidR="00D2696D" w:rsidRDefault="002454C3" w:rsidP="00E97B99">
      <w:pPr>
        <w:pStyle w:val="Text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344.55pt;margin-top:138.4pt;width:122.6pt;height:33.85pt;z-index:251661312">
            <v:textbox>
              <w:txbxContent>
                <w:p w:rsidR="00E63686" w:rsidRDefault="00064BCE" w:rsidP="00E63686">
                  <w:pPr>
                    <w:rPr>
                      <w:rFonts w:hint="eastAsia"/>
                      <w:lang w:eastAsia="ko-KR"/>
                    </w:rPr>
                  </w:pPr>
                  <w:r>
                    <w:rPr>
                      <w:rFonts w:hint="eastAsia"/>
                      <w:lang w:eastAsia="ko-KR"/>
                    </w:rPr>
                    <w:t>(Client image) A</w:t>
                  </w:r>
                  <w:r w:rsidR="00E63686">
                    <w:rPr>
                      <w:rFonts w:hint="eastAsia"/>
                      <w:lang w:eastAsia="ko-KR"/>
                    </w:rPr>
                    <w:t>fter the rules established</w:t>
                  </w:r>
                </w:p>
              </w:txbxContent>
            </v:textbox>
          </v:shape>
        </w:pict>
      </w:r>
      <w:r>
        <w:rPr>
          <w:rFonts w:hint="eastAsia"/>
          <w:noProof/>
          <w:lang w:eastAsia="ko-KR"/>
        </w:rPr>
        <w:pict>
          <v:shape id="_x0000_s1028" type="#_x0000_t202" style="position:absolute;left:0;text-align:left;margin-left:345.3pt;margin-top:36.1pt;width:122.6pt;height:33.85pt;z-index:251660288">
            <v:textbox>
              <w:txbxContent>
                <w:p w:rsidR="00E63686" w:rsidRDefault="00064BCE">
                  <w:pPr>
                    <w:rPr>
                      <w:rFonts w:hint="eastAsia"/>
                      <w:lang w:eastAsia="ko-KR"/>
                    </w:rPr>
                  </w:pPr>
                  <w:r>
                    <w:rPr>
                      <w:rFonts w:hint="eastAsia"/>
                      <w:lang w:eastAsia="ko-KR"/>
                    </w:rPr>
                    <w:t xml:space="preserve">(Client image) </w:t>
                  </w:r>
                  <w:r w:rsidR="00E63686">
                    <w:rPr>
                      <w:rFonts w:hint="eastAsia"/>
                      <w:lang w:eastAsia="ko-KR"/>
                    </w:rPr>
                    <w:t>Before the rules established</w:t>
                  </w:r>
                </w:p>
              </w:txbxContent>
            </v:textbox>
          </v:shape>
        </w:pict>
      </w:r>
      <w:r>
        <w:rPr>
          <w:rFonts w:hint="eastAsia"/>
          <w:noProof/>
          <w:lang w:eastAsia="ko-KR"/>
        </w:rPr>
        <w:pict>
          <v:rect id="_x0000_s1027" style="position:absolute;left:0;text-align:left;margin-left:10.25pt;margin-top:114.15pt;width:362.85pt;height:85.9pt;z-index:251659264" filled="f" strokecolor="red"/>
        </w:pict>
      </w:r>
      <w:r w:rsidR="00D2696D" w:rsidRPr="00D2696D">
        <w:rPr>
          <w:rFonts w:hint="eastAsia"/>
          <w:noProof/>
          <w:lang w:eastAsia="ko-KR"/>
        </w:rPr>
        <w:drawing>
          <wp:inline distT="0" distB="0" distL="0" distR="0">
            <wp:extent cx="4574486" cy="2548551"/>
            <wp:effectExtent l="19050" t="0" r="0" b="0"/>
            <wp:docPr id="3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08" cy="255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4C3" w:rsidRDefault="002454C3" w:rsidP="00E97B99">
      <w:pPr>
        <w:pStyle w:val="Text"/>
        <w:rPr>
          <w:rFonts w:hint="eastAsia"/>
          <w:lang w:eastAsia="ko-KR"/>
        </w:rPr>
      </w:pPr>
    </w:p>
    <w:p w:rsidR="00064BCE" w:rsidRDefault="001E05CC" w:rsidP="00E97B99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The </w:t>
      </w:r>
      <w:r>
        <w:rPr>
          <w:lang w:eastAsia="ko-KR"/>
        </w:rPr>
        <w:t>“</w:t>
      </w:r>
      <w:r>
        <w:rPr>
          <w:rFonts w:hint="eastAsia"/>
          <w:lang w:eastAsia="ko-KR"/>
        </w:rPr>
        <w:t>nmap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did not return any result after the firewall rules were established in the gateway. </w:t>
      </w:r>
    </w:p>
    <w:p w:rsidR="0043273C" w:rsidRDefault="002454C3" w:rsidP="00E97B99">
      <w:pPr>
        <w:pStyle w:val="Text"/>
        <w:rPr>
          <w:lang w:eastAsia="ko-KR"/>
        </w:rPr>
      </w:pPr>
      <w:r>
        <w:rPr>
          <w:rFonts w:hint="eastAsia"/>
          <w:lang w:eastAsia="ko-KR"/>
        </w:rPr>
        <w:t xml:space="preserve">And the </w:t>
      </w:r>
      <w:r w:rsidR="003F728D">
        <w:rPr>
          <w:rFonts w:hint="eastAsia"/>
          <w:lang w:eastAsia="ko-KR"/>
        </w:rPr>
        <w:t>clien</w:t>
      </w:r>
      <w:r w:rsidR="00497208">
        <w:rPr>
          <w:rFonts w:hint="eastAsia"/>
          <w:lang w:eastAsia="ko-KR"/>
        </w:rPr>
        <w:t xml:space="preserve">t </w:t>
      </w:r>
      <w:r w:rsidR="00E24DBF">
        <w:rPr>
          <w:rFonts w:hint="eastAsia"/>
          <w:lang w:eastAsia="ko-KR"/>
        </w:rPr>
        <w:t>could</w:t>
      </w:r>
      <w:r>
        <w:rPr>
          <w:rFonts w:hint="eastAsia"/>
          <w:lang w:eastAsia="ko-KR"/>
        </w:rPr>
        <w:t xml:space="preserve"> </w:t>
      </w:r>
      <w:r w:rsidR="00E24DBF">
        <w:rPr>
          <w:rFonts w:hint="eastAsia"/>
          <w:lang w:eastAsia="ko-KR"/>
        </w:rPr>
        <w:t>ping</w:t>
      </w:r>
      <w:r w:rsidR="00497208">
        <w:rPr>
          <w:rFonts w:hint="eastAsia"/>
          <w:lang w:eastAsia="ko-KR"/>
        </w:rPr>
        <w:t xml:space="preserve"> 8.8.8.8</w:t>
      </w:r>
      <w:r w:rsidR="00E24DBF">
        <w:rPr>
          <w:rFonts w:hint="eastAsia"/>
          <w:lang w:eastAsia="ko-KR"/>
        </w:rPr>
        <w:t xml:space="preserve"> but could not ping</w:t>
      </w:r>
      <w:r>
        <w:rPr>
          <w:rFonts w:hint="eastAsia"/>
          <w:lang w:eastAsia="ko-KR"/>
        </w:rPr>
        <w:t xml:space="preserve"> the </w:t>
      </w:r>
      <w:r w:rsidR="0043273C">
        <w:rPr>
          <w:rFonts w:hint="eastAsia"/>
          <w:lang w:eastAsia="ko-KR"/>
        </w:rPr>
        <w:t xml:space="preserve">gateway </w:t>
      </w:r>
      <w:r>
        <w:rPr>
          <w:rFonts w:hint="eastAsia"/>
          <w:lang w:eastAsia="ko-KR"/>
        </w:rPr>
        <w:t>or any other site.</w:t>
      </w:r>
    </w:p>
    <w:p w:rsidR="0043273C" w:rsidRDefault="000B6876" w:rsidP="00E97B99">
      <w:pPr>
        <w:pStyle w:val="Text"/>
        <w:rPr>
          <w:lang w:eastAsia="ko-KR"/>
        </w:rPr>
      </w:pPr>
      <w:r>
        <w:rPr>
          <w:rFonts w:hint="eastAsia"/>
          <w:lang w:eastAsia="ko-KR"/>
        </w:rPr>
        <w:t xml:space="preserve">The figure next shows that the ping traffic packets between the client and the 8.8.8.8 server were </w:t>
      </w:r>
      <w:r>
        <w:rPr>
          <w:lang w:eastAsia="ko-KR"/>
        </w:rPr>
        <w:t>trans</w:t>
      </w:r>
      <w:r>
        <w:rPr>
          <w:rFonts w:hint="eastAsia"/>
          <w:lang w:eastAsia="ko-KR"/>
        </w:rPr>
        <w:t xml:space="preserve">ferred to each other. </w:t>
      </w:r>
      <w:r w:rsidR="00740262">
        <w:rPr>
          <w:rFonts w:hint="eastAsia"/>
          <w:lang w:eastAsia="ko-KR"/>
        </w:rPr>
        <w:t xml:space="preserve">But the ping traffic packets from the client to the 8.8.8.4 and the 10.0.2.7(the gateway) could not reach the destination. So the requirement of this lab was fulfilled. </w:t>
      </w:r>
    </w:p>
    <w:p w:rsidR="00126C28" w:rsidRDefault="00126C28" w:rsidP="00E97B99">
      <w:pPr>
        <w:pStyle w:val="Tex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3661184" cy="2575842"/>
            <wp:effectExtent l="1905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78" cy="2576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A21" w:rsidRDefault="007C0A21" w:rsidP="00E97B99">
      <w:pPr>
        <w:pStyle w:val="Text"/>
        <w:rPr>
          <w:lang w:eastAsia="ko-KR"/>
        </w:rPr>
      </w:pPr>
    </w:p>
    <w:p w:rsidR="0043273C" w:rsidRDefault="0055591C" w:rsidP="00E97B99">
      <w:pPr>
        <w:pStyle w:val="Text"/>
        <w:rPr>
          <w:lang w:eastAsia="ko-KR"/>
        </w:rPr>
      </w:pPr>
      <w:r>
        <w:rPr>
          <w:rFonts w:hint="eastAsia"/>
          <w:lang w:eastAsia="ko-KR"/>
        </w:rPr>
        <w:t>And the server was s</w:t>
      </w:r>
      <w:r w:rsidR="00E24DBF">
        <w:rPr>
          <w:rFonts w:hint="eastAsia"/>
          <w:lang w:eastAsia="ko-KR"/>
        </w:rPr>
        <w:t xml:space="preserve">upposed to be unable to ping </w:t>
      </w:r>
      <w:r>
        <w:rPr>
          <w:rFonts w:hint="eastAsia"/>
          <w:lang w:eastAsia="ko-KR"/>
        </w:rPr>
        <w:t xml:space="preserve">any site. I tried to ping the localhost, 8.8.8.8 and 10.0.2.15(the client). All the </w:t>
      </w:r>
      <w:r w:rsidR="00E24DBF">
        <w:rPr>
          <w:rFonts w:hint="eastAsia"/>
          <w:lang w:eastAsia="ko-KR"/>
        </w:rPr>
        <w:t xml:space="preserve">attempts failed as expected. It means that </w:t>
      </w:r>
      <w:r>
        <w:rPr>
          <w:rFonts w:hint="eastAsia"/>
          <w:lang w:eastAsia="ko-KR"/>
        </w:rPr>
        <w:t xml:space="preserve">the firewall policy of </w:t>
      </w:r>
      <w:r w:rsidR="00E24DBF">
        <w:rPr>
          <w:rFonts w:hint="eastAsia"/>
          <w:lang w:eastAsia="ko-KR"/>
        </w:rPr>
        <w:t xml:space="preserve">the </w:t>
      </w:r>
      <w:r>
        <w:rPr>
          <w:rFonts w:hint="eastAsia"/>
          <w:lang w:eastAsia="ko-KR"/>
        </w:rPr>
        <w:t>ICMP protocol was successful.</w:t>
      </w:r>
    </w:p>
    <w:p w:rsidR="00AF218C" w:rsidRDefault="00AF218C" w:rsidP="00E97B99">
      <w:pPr>
        <w:pStyle w:val="Text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3783406" cy="2083766"/>
            <wp:effectExtent l="19050" t="0" r="7544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66" cy="208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23" w:rsidRDefault="00712223" w:rsidP="00E97B99">
      <w:pPr>
        <w:pStyle w:val="Text"/>
        <w:rPr>
          <w:lang w:eastAsia="ko-KR"/>
        </w:rPr>
      </w:pPr>
    </w:p>
    <w:p w:rsidR="0043273C" w:rsidRDefault="00712223" w:rsidP="00E97B99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>Another requirement of this lab is setting up http(webpage) service to its own IP address. This is the code of my index.html file.</w:t>
      </w:r>
    </w:p>
    <w:p w:rsidR="00712223" w:rsidRDefault="00712223" w:rsidP="00712223">
      <w:pPr>
        <w:pStyle w:val="Text"/>
        <w:rPr>
          <w:lang w:eastAsia="ko-KR"/>
        </w:rPr>
      </w:pPr>
      <w:r>
        <w:rPr>
          <w:lang w:eastAsia="ko-KR"/>
        </w:rPr>
        <w:t>&lt;html&gt;</w:t>
      </w:r>
    </w:p>
    <w:p w:rsidR="00712223" w:rsidRDefault="00712223" w:rsidP="00712223">
      <w:pPr>
        <w:pStyle w:val="Text"/>
        <w:rPr>
          <w:lang w:eastAsia="ko-KR"/>
        </w:rPr>
      </w:pPr>
      <w:r>
        <w:rPr>
          <w:lang w:eastAsia="ko-KR"/>
        </w:rPr>
        <w:t>&lt;head&gt;Welocom to this site&lt;/title&gt;</w:t>
      </w:r>
    </w:p>
    <w:p w:rsidR="00712223" w:rsidRDefault="00712223" w:rsidP="00712223">
      <w:pPr>
        <w:pStyle w:val="Text"/>
        <w:rPr>
          <w:lang w:eastAsia="ko-KR"/>
        </w:rPr>
      </w:pPr>
      <w:r>
        <w:rPr>
          <w:lang w:eastAsia="ko-KR"/>
        </w:rPr>
        <w:t>&lt;/head&gt;</w:t>
      </w:r>
    </w:p>
    <w:p w:rsidR="00712223" w:rsidRDefault="00712223" w:rsidP="00712223">
      <w:pPr>
        <w:pStyle w:val="Text"/>
        <w:rPr>
          <w:lang w:eastAsia="ko-KR"/>
        </w:rPr>
      </w:pPr>
      <w:r>
        <w:rPr>
          <w:lang w:eastAsia="ko-KR"/>
        </w:rPr>
        <w:t>&lt;body&gt;</w:t>
      </w:r>
    </w:p>
    <w:p w:rsidR="00712223" w:rsidRDefault="00712223" w:rsidP="00712223">
      <w:pPr>
        <w:pStyle w:val="Text"/>
        <w:rPr>
          <w:lang w:eastAsia="ko-KR"/>
        </w:rPr>
      </w:pPr>
      <w:r>
        <w:rPr>
          <w:lang w:eastAsia="ko-KR"/>
        </w:rPr>
        <w:t xml:space="preserve">        &lt;p&gt;This is for the project1&lt;/p&gt;</w:t>
      </w:r>
    </w:p>
    <w:p w:rsidR="00712223" w:rsidRDefault="00712223" w:rsidP="00712223">
      <w:pPr>
        <w:pStyle w:val="Text"/>
        <w:rPr>
          <w:lang w:eastAsia="ko-KR"/>
        </w:rPr>
      </w:pPr>
      <w:r>
        <w:rPr>
          <w:lang w:eastAsia="ko-KR"/>
        </w:rPr>
        <w:t xml:space="preserve">        &lt;p&gt;Thank you&lt;/p&gt;</w:t>
      </w:r>
    </w:p>
    <w:p w:rsidR="00712223" w:rsidRDefault="00712223" w:rsidP="00712223">
      <w:pPr>
        <w:pStyle w:val="Text"/>
        <w:rPr>
          <w:lang w:eastAsia="ko-KR"/>
        </w:rPr>
      </w:pPr>
      <w:r>
        <w:rPr>
          <w:lang w:eastAsia="ko-KR"/>
        </w:rPr>
        <w:t>&lt;/body&gt;</w:t>
      </w:r>
    </w:p>
    <w:p w:rsidR="00712223" w:rsidRDefault="00712223" w:rsidP="00712223">
      <w:pPr>
        <w:pStyle w:val="Text"/>
        <w:rPr>
          <w:rFonts w:hint="eastAsia"/>
          <w:lang w:eastAsia="ko-KR"/>
        </w:rPr>
      </w:pPr>
      <w:r>
        <w:rPr>
          <w:lang w:eastAsia="ko-KR"/>
        </w:rPr>
        <w:t>&lt;/html&gt;</w:t>
      </w:r>
    </w:p>
    <w:p w:rsidR="00712223" w:rsidRDefault="00712223" w:rsidP="00712223">
      <w:pPr>
        <w:pStyle w:val="Text"/>
        <w:rPr>
          <w:lang w:eastAsia="ko-KR"/>
        </w:rPr>
      </w:pPr>
    </w:p>
    <w:p w:rsidR="004F798C" w:rsidRDefault="00D60CD5" w:rsidP="00E97B99">
      <w:pPr>
        <w:pStyle w:val="Text"/>
        <w:rPr>
          <w:lang w:eastAsia="ko-KR"/>
        </w:rPr>
      </w:pPr>
      <w:r>
        <w:rPr>
          <w:rFonts w:hint="eastAsia"/>
          <w:lang w:eastAsia="ko-KR"/>
        </w:rPr>
        <w:t>I could access the demo webpage from the gateway server. I tried with the gateway</w:t>
      </w:r>
      <w:r>
        <w:rPr>
          <w:lang w:eastAsia="ko-KR"/>
        </w:rPr>
        <w:t>’</w:t>
      </w:r>
      <w:r>
        <w:rPr>
          <w:rFonts w:hint="eastAsia"/>
          <w:lang w:eastAsia="ko-KR"/>
        </w:rPr>
        <w:t>s IP address 10.0.2.7, and it worked, too.</w:t>
      </w:r>
      <w:r w:rsidR="004F798C">
        <w:rPr>
          <w:rFonts w:hint="eastAsia"/>
          <w:lang w:eastAsia="ko-KR"/>
        </w:rPr>
        <w:t xml:space="preserve"> </w:t>
      </w:r>
    </w:p>
    <w:p w:rsidR="004F798C" w:rsidRDefault="004F798C" w:rsidP="00E97B99">
      <w:pPr>
        <w:pStyle w:val="Tex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3502748" cy="1773947"/>
            <wp:effectExtent l="19050" t="0" r="2452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46" cy="177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FB9" w:rsidRDefault="00D60CD5" w:rsidP="00E97B99">
      <w:pPr>
        <w:pStyle w:val="Text"/>
        <w:rPr>
          <w:lang w:eastAsia="ko-KR"/>
        </w:rPr>
      </w:pPr>
      <w:r>
        <w:rPr>
          <w:rFonts w:hint="eastAsia"/>
          <w:lang w:eastAsia="ko-KR"/>
        </w:rPr>
        <w:t xml:space="preserve">The client </w:t>
      </w:r>
      <w:r>
        <w:t>c</w:t>
      </w:r>
      <w:r>
        <w:rPr>
          <w:rFonts w:hint="eastAsia"/>
          <w:lang w:eastAsia="ko-KR"/>
        </w:rPr>
        <w:t>ould also</w:t>
      </w:r>
      <w:r>
        <w:t xml:space="preserve"> access the demo webpage on Gateway/Server VM by access the IP address of Gateway/Server VM in browser</w:t>
      </w:r>
      <w:r>
        <w:rPr>
          <w:rFonts w:hint="eastAsia"/>
          <w:lang w:eastAsia="ko-KR"/>
        </w:rPr>
        <w:t>.</w:t>
      </w:r>
    </w:p>
    <w:p w:rsidR="008A6FB9" w:rsidRDefault="008A6FB9" w:rsidP="00E97B99">
      <w:pPr>
        <w:pStyle w:val="Text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3987109" cy="2214909"/>
            <wp:effectExtent l="1905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909" cy="2215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CD5" w:rsidRDefault="00D60CD5" w:rsidP="00E97B99">
      <w:pPr>
        <w:pStyle w:val="Text"/>
        <w:rPr>
          <w:lang w:eastAsia="ko-KR"/>
        </w:rPr>
      </w:pPr>
    </w:p>
    <w:p w:rsidR="001451B2" w:rsidRDefault="0018526D" w:rsidP="00E97B99">
      <w:pPr>
        <w:pStyle w:val="Text"/>
        <w:rPr>
          <w:lang w:eastAsia="ko-KR"/>
        </w:rPr>
      </w:pPr>
      <w:r>
        <w:rPr>
          <w:rFonts w:hint="eastAsia"/>
          <w:lang w:eastAsia="ko-KR"/>
        </w:rPr>
        <w:t xml:space="preserve">I </w:t>
      </w:r>
      <w:r>
        <w:t>enable</w:t>
      </w:r>
      <w:r>
        <w:rPr>
          <w:rFonts w:hint="eastAsia"/>
          <w:lang w:eastAsia="ko-KR"/>
        </w:rPr>
        <w:t>d</w:t>
      </w:r>
      <w:r>
        <w:t xml:space="preserve"> POSTROUTING to allow </w:t>
      </w:r>
      <w:r>
        <w:rPr>
          <w:rFonts w:hint="eastAsia"/>
          <w:lang w:eastAsia="ko-KR"/>
        </w:rPr>
        <w:t xml:space="preserve">the </w:t>
      </w:r>
      <w:r>
        <w:t xml:space="preserve">client to access </w:t>
      </w:r>
      <w:r>
        <w:rPr>
          <w:rFonts w:hint="eastAsia"/>
          <w:lang w:eastAsia="ko-KR"/>
        </w:rPr>
        <w:t xml:space="preserve">the </w:t>
      </w:r>
      <w:r>
        <w:t>outside network(8.8.8.8) and change their source IP addresses</w:t>
      </w:r>
      <w:r>
        <w:rPr>
          <w:rFonts w:hint="eastAsia"/>
          <w:lang w:eastAsia="ko-KR"/>
        </w:rPr>
        <w:t xml:space="preserve">. The left figure shows that the client is pinging the 8.8.8.8 server and the right figure shows the results of </w:t>
      </w:r>
      <w:r>
        <w:rPr>
          <w:lang w:eastAsia="ko-KR"/>
        </w:rPr>
        <w:t>“</w:t>
      </w:r>
      <w:r>
        <w:rPr>
          <w:rFonts w:hint="eastAsia"/>
          <w:lang w:eastAsia="ko-KR"/>
        </w:rPr>
        <w:t xml:space="preserve">tcpdump </w:t>
      </w:r>
      <w:r>
        <w:rPr>
          <w:lang w:eastAsia="ko-KR"/>
        </w:rPr>
        <w:t xml:space="preserve">–i </w:t>
      </w:r>
      <w:r>
        <w:rPr>
          <w:rFonts w:hint="eastAsia"/>
          <w:lang w:eastAsia="ko-KR"/>
        </w:rPr>
        <w:t>enp0s8</w:t>
      </w:r>
      <w:r>
        <w:rPr>
          <w:lang w:eastAsia="ko-KR"/>
        </w:rPr>
        <w:t>”</w:t>
      </w:r>
      <w:r>
        <w:rPr>
          <w:rFonts w:hint="eastAsia"/>
          <w:lang w:eastAsia="ko-KR"/>
        </w:rPr>
        <w:t>. And from the image, you can see that the client</w:t>
      </w:r>
      <w:r>
        <w:rPr>
          <w:lang w:eastAsia="ko-KR"/>
        </w:rPr>
        <w:t>’</w:t>
      </w:r>
      <w:r>
        <w:rPr>
          <w:rFonts w:hint="eastAsia"/>
          <w:lang w:eastAsia="ko-KR"/>
        </w:rPr>
        <w:t xml:space="preserve">s IP address(10.0.2.15) was substituted by </w:t>
      </w:r>
      <w:r>
        <w:rPr>
          <w:lang w:eastAsia="ko-KR"/>
        </w:rPr>
        <w:t>“</w:t>
      </w:r>
      <w:r>
        <w:rPr>
          <w:rFonts w:hint="eastAsia"/>
          <w:lang w:eastAsia="ko-KR"/>
        </w:rPr>
        <w:t>ubuntu</w:t>
      </w:r>
      <w:r>
        <w:rPr>
          <w:lang w:eastAsia="ko-KR"/>
        </w:rPr>
        <w:t>”</w:t>
      </w:r>
      <w:r>
        <w:rPr>
          <w:rFonts w:hint="eastAsia"/>
          <w:lang w:eastAsia="ko-KR"/>
        </w:rPr>
        <w:t>, the gateway</w:t>
      </w:r>
      <w:r>
        <w:rPr>
          <w:lang w:eastAsia="ko-KR"/>
        </w:rPr>
        <w:t>’</w:t>
      </w:r>
      <w:r>
        <w:rPr>
          <w:rFonts w:hint="eastAsia"/>
          <w:lang w:eastAsia="ko-KR"/>
        </w:rPr>
        <w:t>s hostname.</w:t>
      </w:r>
      <w:r w:rsidR="00872165">
        <w:rPr>
          <w:rFonts w:hint="eastAsia"/>
          <w:lang w:eastAsia="ko-KR"/>
        </w:rPr>
        <w:t xml:space="preserve">  </w:t>
      </w:r>
    </w:p>
    <w:p w:rsidR="001451B2" w:rsidRDefault="00DE48B0" w:rsidP="00E97B99">
      <w:pPr>
        <w:pStyle w:val="Tex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4978463" cy="2462342"/>
            <wp:effectExtent l="19050" t="0" r="0" b="0"/>
            <wp:docPr id="8" name="그림 7" descr="postrou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routing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817" cy="246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99" w:rsidRDefault="000539FD" w:rsidP="000539FD">
      <w:pPr>
        <w:pStyle w:val="1"/>
        <w:jc w:val="left"/>
      </w:pPr>
      <w:r>
        <w:t>Conclusion</w:t>
      </w:r>
    </w:p>
    <w:p w:rsidR="000539FD" w:rsidRDefault="000539FD" w:rsidP="00E97B99">
      <w:pPr>
        <w:pStyle w:val="Text"/>
      </w:pPr>
      <w:r w:rsidRPr="000539FD">
        <w:rPr>
          <w:highlight w:val="yellow"/>
        </w:rPr>
        <w:t>Describe lesson learned from this project, e.g., any interesting discovers, tips, and tricks. Provide a self-assessment about your project and provide comments to this project</w:t>
      </w:r>
      <w:r>
        <w:t xml:space="preserve">. </w:t>
      </w:r>
    </w:p>
    <w:p w:rsidR="00E97B99" w:rsidRDefault="00E97B99" w:rsidP="001F4C5C">
      <w:pPr>
        <w:pStyle w:val="2"/>
        <w:numPr>
          <w:ilvl w:val="0"/>
          <w:numId w:val="0"/>
        </w:numPr>
      </w:pPr>
    </w:p>
    <w:p w:rsidR="005D72BB" w:rsidRDefault="0099221A" w:rsidP="005D72BB">
      <w:pPr>
        <w:pStyle w:val="1"/>
        <w:jc w:val="left"/>
      </w:pPr>
      <w:r>
        <w:t>Appendix B: Attached files</w:t>
      </w:r>
    </w:p>
    <w:p w:rsidR="0099221A" w:rsidRPr="00FB662C" w:rsidRDefault="00FB662C" w:rsidP="0099221A">
      <w:r w:rsidRPr="00FB662C">
        <w:rPr>
          <w:rFonts w:hint="eastAsia"/>
          <w:lang w:eastAsia="ko-KR"/>
        </w:rPr>
        <w:t xml:space="preserve">These are </w:t>
      </w:r>
      <w:r>
        <w:rPr>
          <w:rFonts w:hint="eastAsia"/>
          <w:lang w:eastAsia="ko-KR"/>
        </w:rPr>
        <w:t xml:space="preserve">the </w:t>
      </w:r>
      <w:r>
        <w:t>github links</w:t>
      </w:r>
      <w:r w:rsidRPr="00FB66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of </w:t>
      </w:r>
      <w:r w:rsidRPr="00FB662C">
        <w:rPr>
          <w:rFonts w:hint="eastAsia"/>
          <w:lang w:eastAsia="ko-KR"/>
        </w:rPr>
        <w:t>the</w:t>
      </w:r>
      <w:r w:rsidR="0099221A" w:rsidRPr="00FB662C">
        <w:t xml:space="preserve"> configuration and developed source files</w:t>
      </w:r>
      <w:r>
        <w:rPr>
          <w:rFonts w:hint="eastAsia"/>
          <w:lang w:eastAsia="ko-KR"/>
        </w:rPr>
        <w:t xml:space="preserve"> I created in this lab</w:t>
      </w:r>
      <w:r w:rsidR="0099221A" w:rsidRPr="00FB662C">
        <w:t xml:space="preserve">. </w:t>
      </w:r>
      <w:r w:rsidRPr="00FB662C">
        <w:rPr>
          <w:rFonts w:hint="eastAsia"/>
          <w:lang w:eastAsia="ko-KR"/>
        </w:rPr>
        <w:t xml:space="preserve">Except </w:t>
      </w:r>
      <w:r w:rsidR="00522BA3">
        <w:rPr>
          <w:rFonts w:hint="eastAsia"/>
          <w:lang w:eastAsia="ko-KR"/>
        </w:rPr>
        <w:t xml:space="preserve">for </w:t>
      </w:r>
      <w:r w:rsidRPr="00FB662C">
        <w:rPr>
          <w:rFonts w:hint="eastAsia"/>
          <w:lang w:eastAsia="ko-KR"/>
        </w:rPr>
        <w:t xml:space="preserve">these two below, I used the default configuration files that the system provided. </w:t>
      </w:r>
    </w:p>
    <w:p w:rsidR="0099221A" w:rsidRDefault="0099221A" w:rsidP="0099221A">
      <w:pPr>
        <w:rPr>
          <w:rFonts w:hint="eastAsia"/>
          <w:lang w:eastAsia="ko-KR"/>
        </w:rPr>
      </w:pPr>
      <w:r>
        <w:t xml:space="preserve"> </w:t>
      </w:r>
    </w:p>
    <w:p w:rsidR="006C0FC4" w:rsidRDefault="006C0FC4" w:rsidP="0099221A">
      <w:pPr>
        <w:rPr>
          <w:rFonts w:hint="eastAsia"/>
          <w:lang w:eastAsia="ko-KR"/>
        </w:rPr>
      </w:pPr>
      <w:r w:rsidRPr="006C0FC4">
        <w:rPr>
          <w:lang w:eastAsia="ko-KR"/>
        </w:rPr>
        <w:t>rc.firewall.sh</w:t>
      </w:r>
      <w:r>
        <w:rPr>
          <w:rFonts w:hint="eastAsia"/>
          <w:lang w:eastAsia="ko-KR"/>
        </w:rPr>
        <w:t xml:space="preserve"> : </w:t>
      </w:r>
      <w:hyperlink r:id="rId24" w:history="1">
        <w:r w:rsidRPr="00C66746">
          <w:rPr>
            <w:rStyle w:val="a8"/>
            <w:lang w:eastAsia="ko-KR"/>
          </w:rPr>
          <w:t>https://github.com/SeonHeeJu/project1_adv/blob/main/rc.firewall.sh</w:t>
        </w:r>
      </w:hyperlink>
    </w:p>
    <w:p w:rsidR="006C0FC4" w:rsidRDefault="006C0FC4" w:rsidP="0099221A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index.html : </w:t>
      </w:r>
      <w:hyperlink r:id="rId25" w:history="1">
        <w:r w:rsidRPr="00C66746">
          <w:rPr>
            <w:rStyle w:val="a8"/>
            <w:lang w:eastAsia="ko-KR"/>
          </w:rPr>
          <w:t>https://github.com/SeonHeeJu/project1_adv/blob/main/index.html</w:t>
        </w:r>
      </w:hyperlink>
    </w:p>
    <w:p w:rsidR="0076355A" w:rsidRDefault="00E97402" w:rsidP="00736951">
      <w:pPr>
        <w:pStyle w:val="1"/>
        <w:shd w:val="clear" w:color="auto" w:fill="FFFFFF"/>
        <w:spacing w:line="276" w:lineRule="auto"/>
        <w:jc w:val="left"/>
      </w:pPr>
      <w:r>
        <w:t>References</w:t>
      </w:r>
      <w:r w:rsidR="0099221A">
        <w:t xml:space="preserve"> </w:t>
      </w:r>
    </w:p>
    <w:p w:rsidR="0099221A" w:rsidRPr="0099221A" w:rsidRDefault="0099221A" w:rsidP="0099221A">
      <w:r w:rsidRPr="0099221A">
        <w:rPr>
          <w:highlight w:val="yellow"/>
        </w:rPr>
        <w:t>Reference is optional, but nice to have to allow others to read your report with additional linked source for validation and learning.</w:t>
      </w:r>
    </w:p>
    <w:p w:rsidR="0099221A" w:rsidRPr="0099221A" w:rsidRDefault="0099221A" w:rsidP="0099221A">
      <w:pPr>
        <w:pStyle w:val="References"/>
        <w:tabs>
          <w:tab w:val="clear" w:pos="1170"/>
          <w:tab w:val="num" w:pos="360"/>
        </w:tabs>
        <w:ind w:left="360"/>
        <w:rPr>
          <w:highlight w:val="yellow"/>
          <w:lang w:eastAsia="zh-CN"/>
        </w:rPr>
      </w:pPr>
      <w:r w:rsidRPr="0099221A">
        <w:rPr>
          <w:highlight w:val="yellow"/>
          <w:lang w:eastAsia="zh-CN"/>
        </w:rPr>
        <w:t xml:space="preserve">Wireshark, available at </w:t>
      </w:r>
      <w:hyperlink r:id="rId26" w:history="1">
        <w:r w:rsidRPr="0099221A">
          <w:rPr>
            <w:rStyle w:val="a8"/>
            <w:highlight w:val="yellow"/>
            <w:lang w:eastAsia="zh-CN"/>
          </w:rPr>
          <w:t>https://www.wireshark.org/</w:t>
        </w:r>
      </w:hyperlink>
      <w:r w:rsidRPr="0099221A">
        <w:rPr>
          <w:highlight w:val="yellow"/>
          <w:lang w:eastAsia="zh-CN"/>
        </w:rPr>
        <w:t xml:space="preserve">, accessed by 8/31/2018. </w:t>
      </w:r>
    </w:p>
    <w:p w:rsidR="0037551B" w:rsidRPr="00CD7FED" w:rsidRDefault="0099221A" w:rsidP="001B2686">
      <w:pPr>
        <w:pStyle w:val="References"/>
        <w:tabs>
          <w:tab w:val="clear" w:pos="1170"/>
          <w:tab w:val="num" w:pos="360"/>
        </w:tabs>
        <w:ind w:left="360"/>
        <w:rPr>
          <w:spacing w:val="5"/>
          <w:highlight w:val="yellow"/>
        </w:rPr>
      </w:pPr>
      <w:r w:rsidRPr="0099221A">
        <w:rPr>
          <w:spacing w:val="5"/>
          <w:highlight w:val="yellow"/>
        </w:rPr>
        <w:t>Postel, Jon. "RFC 791: Internet protocol." (1981).</w:t>
      </w:r>
    </w:p>
    <w:sectPr w:rsidR="0037551B" w:rsidRPr="00CD7FED" w:rsidSect="0099221A">
      <w:headerReference w:type="default" r:id="rId27"/>
      <w:type w:val="continuous"/>
      <w:pgSz w:w="12240" w:h="15840" w:code="1"/>
      <w:pgMar w:top="1008" w:right="936" w:bottom="1008" w:left="936" w:header="432" w:footer="432" w:gutter="0"/>
      <w:cols w:space="28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7C8A" w:rsidRDefault="00727C8A">
      <w:r>
        <w:separator/>
      </w:r>
    </w:p>
  </w:endnote>
  <w:endnote w:type="continuationSeparator" w:id="0">
    <w:p w:rsidR="00727C8A" w:rsidRDefault="00727C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7" w:usb1="00000000" w:usb2="00000000" w:usb3="00000000" w:csb0="0000019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7C8A" w:rsidRDefault="00727C8A"/>
  </w:footnote>
  <w:footnote w:type="continuationSeparator" w:id="0">
    <w:p w:rsidR="00727C8A" w:rsidRDefault="00727C8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0A3" w:rsidRDefault="0009131C">
    <w:pPr>
      <w:framePr w:wrap="auto" w:vAnchor="text" w:hAnchor="margin" w:xAlign="right" w:y="1"/>
    </w:pPr>
    <w:r>
      <w:fldChar w:fldCharType="begin"/>
    </w:r>
    <w:r w:rsidR="007530A3">
      <w:instrText xml:space="preserve">PAGE  </w:instrText>
    </w:r>
    <w:r>
      <w:fldChar w:fldCharType="separate"/>
    </w:r>
    <w:r w:rsidR="00727C8A">
      <w:rPr>
        <w:noProof/>
      </w:rPr>
      <w:t>1</w:t>
    </w:r>
    <w:r>
      <w:fldChar w:fldCharType="end"/>
    </w:r>
  </w:p>
  <w:p w:rsidR="007530A3" w:rsidRDefault="007530A3">
    <w:pPr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FFFFFFFB"/>
    <w:multiLevelType w:val="multilevel"/>
    <w:tmpl w:val="62F820A2"/>
    <w:lvl w:ilvl="0">
      <w:start w:val="1"/>
      <w:numFmt w:val="upperRoman"/>
      <w:pStyle w:val="1"/>
      <w:lvlText w:val="%1."/>
      <w:legacy w:legacy="1" w:legacySpace="144" w:legacyIndent="144"/>
      <w:lvlJc w:val="left"/>
    </w:lvl>
    <w:lvl w:ilvl="1">
      <w:start w:val="1"/>
      <w:numFmt w:val="upperLetter"/>
      <w:pStyle w:val="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>
    <w:nsid w:val="06440E02"/>
    <w:multiLevelType w:val="hybridMultilevel"/>
    <w:tmpl w:val="44700DE4"/>
    <w:lvl w:ilvl="0" w:tplc="04090001">
      <w:start w:val="1"/>
      <w:numFmt w:val="bullet"/>
      <w:lvlText w:val=""/>
      <w:lvlJc w:val="left"/>
      <w:pPr>
        <w:ind w:left="9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6" w:hanging="360"/>
      </w:pPr>
      <w:rPr>
        <w:rFonts w:ascii="Wingdings" w:hAnsi="Wingdings" w:hint="default"/>
      </w:rPr>
    </w:lvl>
  </w:abstractNum>
  <w:abstractNum w:abstractNumId="13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877D64"/>
    <w:multiLevelType w:val="singleLevel"/>
    <w:tmpl w:val="37E4B88C"/>
    <w:lvl w:ilvl="0">
      <w:start w:val="1"/>
      <w:numFmt w:val="decimal"/>
      <w:pStyle w:val="References"/>
      <w:lvlText w:val="[%1]"/>
      <w:lvlJc w:val="left"/>
      <w:pPr>
        <w:tabs>
          <w:tab w:val="num" w:pos="1170"/>
        </w:tabs>
        <w:ind w:left="1170" w:hanging="360"/>
      </w:pPr>
      <w:rPr>
        <w:i w:val="0"/>
      </w:rPr>
    </w:lvl>
  </w:abstractNum>
  <w:abstractNum w:abstractNumId="2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6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7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7"/>
  </w:num>
  <w:num w:numId="3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2"/>
  </w:num>
  <w:num w:numId="7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9"/>
  </w:num>
  <w:num w:numId="13">
    <w:abstractNumId w:val="14"/>
  </w:num>
  <w:num w:numId="14">
    <w:abstractNumId w:val="25"/>
  </w:num>
  <w:num w:numId="15">
    <w:abstractNumId w:val="24"/>
  </w:num>
  <w:num w:numId="16">
    <w:abstractNumId w:val="31"/>
  </w:num>
  <w:num w:numId="17">
    <w:abstractNumId w:val="16"/>
  </w:num>
  <w:num w:numId="18">
    <w:abstractNumId w:val="15"/>
  </w:num>
  <w:num w:numId="19">
    <w:abstractNumId w:val="26"/>
  </w:num>
  <w:num w:numId="20">
    <w:abstractNumId w:val="20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0"/>
  </w:num>
  <w:num w:numId="23">
    <w:abstractNumId w:val="29"/>
  </w:num>
  <w:num w:numId="24">
    <w:abstractNumId w:val="23"/>
  </w:num>
  <w:num w:numId="25">
    <w:abstractNumId w:val="28"/>
  </w:num>
  <w:num w:numId="26">
    <w:abstractNumId w:val="13"/>
  </w:num>
  <w:num w:numId="27">
    <w:abstractNumId w:val="27"/>
  </w:num>
  <w:num w:numId="28">
    <w:abstractNumId w:val="18"/>
  </w:num>
  <w:num w:numId="29">
    <w:abstractNumId w:val="21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attachedTemplate r:id="rId1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savePreviewPicture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F4B45"/>
    <w:rsid w:val="00041E58"/>
    <w:rsid w:val="00042E13"/>
    <w:rsid w:val="000539FD"/>
    <w:rsid w:val="00064BCE"/>
    <w:rsid w:val="00071B82"/>
    <w:rsid w:val="0009131C"/>
    <w:rsid w:val="000A0C2F"/>
    <w:rsid w:val="000A168B"/>
    <w:rsid w:val="000B6876"/>
    <w:rsid w:val="000C4FD1"/>
    <w:rsid w:val="000D2BDE"/>
    <w:rsid w:val="000F7BDF"/>
    <w:rsid w:val="00104BB0"/>
    <w:rsid w:val="0010794E"/>
    <w:rsid w:val="00113F26"/>
    <w:rsid w:val="00126C28"/>
    <w:rsid w:val="00130CD5"/>
    <w:rsid w:val="0013354F"/>
    <w:rsid w:val="00143F2E"/>
    <w:rsid w:val="00144E72"/>
    <w:rsid w:val="001451B2"/>
    <w:rsid w:val="00173041"/>
    <w:rsid w:val="001768FF"/>
    <w:rsid w:val="0018526D"/>
    <w:rsid w:val="001A60B1"/>
    <w:rsid w:val="001B2686"/>
    <w:rsid w:val="001B28DF"/>
    <w:rsid w:val="001B36B1"/>
    <w:rsid w:val="001E05CC"/>
    <w:rsid w:val="001E7B7A"/>
    <w:rsid w:val="001F475B"/>
    <w:rsid w:val="001F4C5C"/>
    <w:rsid w:val="00200092"/>
    <w:rsid w:val="00204478"/>
    <w:rsid w:val="00214E2E"/>
    <w:rsid w:val="00216141"/>
    <w:rsid w:val="00217186"/>
    <w:rsid w:val="002434A1"/>
    <w:rsid w:val="002454C3"/>
    <w:rsid w:val="002563E9"/>
    <w:rsid w:val="00263943"/>
    <w:rsid w:val="00267B35"/>
    <w:rsid w:val="00280AC3"/>
    <w:rsid w:val="002C2C52"/>
    <w:rsid w:val="002D63AA"/>
    <w:rsid w:val="002E1F95"/>
    <w:rsid w:val="002E2AD9"/>
    <w:rsid w:val="002F1A23"/>
    <w:rsid w:val="002F7910"/>
    <w:rsid w:val="00312A4D"/>
    <w:rsid w:val="00314F82"/>
    <w:rsid w:val="003427CE"/>
    <w:rsid w:val="00342BE1"/>
    <w:rsid w:val="003461E8"/>
    <w:rsid w:val="00360269"/>
    <w:rsid w:val="0037551B"/>
    <w:rsid w:val="00385B2F"/>
    <w:rsid w:val="00386C50"/>
    <w:rsid w:val="00392DBA"/>
    <w:rsid w:val="003A79AD"/>
    <w:rsid w:val="003C3322"/>
    <w:rsid w:val="003C68C2"/>
    <w:rsid w:val="003D1EBF"/>
    <w:rsid w:val="003D42A1"/>
    <w:rsid w:val="003D4CAE"/>
    <w:rsid w:val="003F26BD"/>
    <w:rsid w:val="003F52AD"/>
    <w:rsid w:val="003F728D"/>
    <w:rsid w:val="00423228"/>
    <w:rsid w:val="004300E3"/>
    <w:rsid w:val="0043144F"/>
    <w:rsid w:val="00431BFA"/>
    <w:rsid w:val="0043273C"/>
    <w:rsid w:val="004353CF"/>
    <w:rsid w:val="004631BC"/>
    <w:rsid w:val="004647CC"/>
    <w:rsid w:val="004753B4"/>
    <w:rsid w:val="00484761"/>
    <w:rsid w:val="00484DD5"/>
    <w:rsid w:val="00497208"/>
    <w:rsid w:val="004A2547"/>
    <w:rsid w:val="004A5BDE"/>
    <w:rsid w:val="004B558A"/>
    <w:rsid w:val="004C1E16"/>
    <w:rsid w:val="004C2543"/>
    <w:rsid w:val="004D0C69"/>
    <w:rsid w:val="004D15CA"/>
    <w:rsid w:val="004E3E4C"/>
    <w:rsid w:val="004E4422"/>
    <w:rsid w:val="004F23A0"/>
    <w:rsid w:val="004F798C"/>
    <w:rsid w:val="005003E3"/>
    <w:rsid w:val="005052CD"/>
    <w:rsid w:val="00505833"/>
    <w:rsid w:val="00516714"/>
    <w:rsid w:val="00522BA3"/>
    <w:rsid w:val="00525D03"/>
    <w:rsid w:val="00535307"/>
    <w:rsid w:val="00550A26"/>
    <w:rsid w:val="00550BF5"/>
    <w:rsid w:val="00551892"/>
    <w:rsid w:val="00552F03"/>
    <w:rsid w:val="0055591C"/>
    <w:rsid w:val="00567A70"/>
    <w:rsid w:val="005A2A15"/>
    <w:rsid w:val="005C6EA6"/>
    <w:rsid w:val="005D1B15"/>
    <w:rsid w:val="005D2824"/>
    <w:rsid w:val="005D4F1A"/>
    <w:rsid w:val="005D72BB"/>
    <w:rsid w:val="005E367F"/>
    <w:rsid w:val="005E692F"/>
    <w:rsid w:val="00606F5B"/>
    <w:rsid w:val="0062114B"/>
    <w:rsid w:val="00623698"/>
    <w:rsid w:val="00625E96"/>
    <w:rsid w:val="00647C09"/>
    <w:rsid w:val="00651F2C"/>
    <w:rsid w:val="00677C22"/>
    <w:rsid w:val="00685D0E"/>
    <w:rsid w:val="00693D5D"/>
    <w:rsid w:val="006B7F03"/>
    <w:rsid w:val="006C0FC4"/>
    <w:rsid w:val="006C7307"/>
    <w:rsid w:val="00712223"/>
    <w:rsid w:val="00725B45"/>
    <w:rsid w:val="00727C8A"/>
    <w:rsid w:val="00735879"/>
    <w:rsid w:val="00740262"/>
    <w:rsid w:val="007530A3"/>
    <w:rsid w:val="0076217D"/>
    <w:rsid w:val="0076355A"/>
    <w:rsid w:val="00766B6E"/>
    <w:rsid w:val="007707AB"/>
    <w:rsid w:val="00775214"/>
    <w:rsid w:val="00784C68"/>
    <w:rsid w:val="007928A8"/>
    <w:rsid w:val="007A0F05"/>
    <w:rsid w:val="007A7273"/>
    <w:rsid w:val="007A7D60"/>
    <w:rsid w:val="007C0A21"/>
    <w:rsid w:val="007C4336"/>
    <w:rsid w:val="007F7AA6"/>
    <w:rsid w:val="0080376B"/>
    <w:rsid w:val="0081663F"/>
    <w:rsid w:val="00823624"/>
    <w:rsid w:val="00837E47"/>
    <w:rsid w:val="008518FE"/>
    <w:rsid w:val="0085659C"/>
    <w:rsid w:val="00864212"/>
    <w:rsid w:val="00872026"/>
    <w:rsid w:val="00872165"/>
    <w:rsid w:val="0087792E"/>
    <w:rsid w:val="00883EAF"/>
    <w:rsid w:val="00885258"/>
    <w:rsid w:val="00885C2A"/>
    <w:rsid w:val="008A30C3"/>
    <w:rsid w:val="008A3C23"/>
    <w:rsid w:val="008A6FB9"/>
    <w:rsid w:val="008B5DDA"/>
    <w:rsid w:val="008C17C8"/>
    <w:rsid w:val="008C49CC"/>
    <w:rsid w:val="008D69E9"/>
    <w:rsid w:val="008E0645"/>
    <w:rsid w:val="008F594A"/>
    <w:rsid w:val="00904C7E"/>
    <w:rsid w:val="0091035B"/>
    <w:rsid w:val="0096088C"/>
    <w:rsid w:val="0099221A"/>
    <w:rsid w:val="009A1F6E"/>
    <w:rsid w:val="009A4B39"/>
    <w:rsid w:val="009C7D17"/>
    <w:rsid w:val="009E484E"/>
    <w:rsid w:val="009E52D0"/>
    <w:rsid w:val="009F1C4B"/>
    <w:rsid w:val="009F40FB"/>
    <w:rsid w:val="009F4B45"/>
    <w:rsid w:val="009F7243"/>
    <w:rsid w:val="00A22FCB"/>
    <w:rsid w:val="00A25B3B"/>
    <w:rsid w:val="00A31034"/>
    <w:rsid w:val="00A40127"/>
    <w:rsid w:val="00A472F1"/>
    <w:rsid w:val="00A5237D"/>
    <w:rsid w:val="00A535C2"/>
    <w:rsid w:val="00A554A3"/>
    <w:rsid w:val="00A758EA"/>
    <w:rsid w:val="00A91937"/>
    <w:rsid w:val="00A9434E"/>
    <w:rsid w:val="00A94845"/>
    <w:rsid w:val="00A95C50"/>
    <w:rsid w:val="00AB79A6"/>
    <w:rsid w:val="00AC4850"/>
    <w:rsid w:val="00AF0769"/>
    <w:rsid w:val="00AF218C"/>
    <w:rsid w:val="00B16A1D"/>
    <w:rsid w:val="00B16DB5"/>
    <w:rsid w:val="00B24E74"/>
    <w:rsid w:val="00B33090"/>
    <w:rsid w:val="00B47B59"/>
    <w:rsid w:val="00B53F81"/>
    <w:rsid w:val="00B56C2B"/>
    <w:rsid w:val="00B65BD3"/>
    <w:rsid w:val="00B70469"/>
    <w:rsid w:val="00B72DD8"/>
    <w:rsid w:val="00B72E09"/>
    <w:rsid w:val="00B86AC2"/>
    <w:rsid w:val="00BB7B85"/>
    <w:rsid w:val="00BF0C69"/>
    <w:rsid w:val="00BF629B"/>
    <w:rsid w:val="00BF655C"/>
    <w:rsid w:val="00C03739"/>
    <w:rsid w:val="00C04A43"/>
    <w:rsid w:val="00C075EF"/>
    <w:rsid w:val="00C11E83"/>
    <w:rsid w:val="00C1513A"/>
    <w:rsid w:val="00C2378A"/>
    <w:rsid w:val="00C378A1"/>
    <w:rsid w:val="00C621D6"/>
    <w:rsid w:val="00C75907"/>
    <w:rsid w:val="00C82D86"/>
    <w:rsid w:val="00C907C9"/>
    <w:rsid w:val="00CB4B8D"/>
    <w:rsid w:val="00CC0DDA"/>
    <w:rsid w:val="00CD684F"/>
    <w:rsid w:val="00CD7FED"/>
    <w:rsid w:val="00D042CB"/>
    <w:rsid w:val="00D06623"/>
    <w:rsid w:val="00D11748"/>
    <w:rsid w:val="00D14C6B"/>
    <w:rsid w:val="00D2696D"/>
    <w:rsid w:val="00D26B96"/>
    <w:rsid w:val="00D44B4C"/>
    <w:rsid w:val="00D47110"/>
    <w:rsid w:val="00D543FC"/>
    <w:rsid w:val="00D5536F"/>
    <w:rsid w:val="00D56935"/>
    <w:rsid w:val="00D60CD5"/>
    <w:rsid w:val="00D716BA"/>
    <w:rsid w:val="00D73C2E"/>
    <w:rsid w:val="00D758C6"/>
    <w:rsid w:val="00D7612F"/>
    <w:rsid w:val="00D81543"/>
    <w:rsid w:val="00D90C10"/>
    <w:rsid w:val="00D92E96"/>
    <w:rsid w:val="00DA258C"/>
    <w:rsid w:val="00DA4345"/>
    <w:rsid w:val="00DE07FA"/>
    <w:rsid w:val="00DE20DB"/>
    <w:rsid w:val="00DE48B0"/>
    <w:rsid w:val="00DF2DDE"/>
    <w:rsid w:val="00DF595A"/>
    <w:rsid w:val="00DF77C8"/>
    <w:rsid w:val="00E01667"/>
    <w:rsid w:val="00E24DBF"/>
    <w:rsid w:val="00E36209"/>
    <w:rsid w:val="00E37AF9"/>
    <w:rsid w:val="00E420BB"/>
    <w:rsid w:val="00E50DF6"/>
    <w:rsid w:val="00E6336D"/>
    <w:rsid w:val="00E6366C"/>
    <w:rsid w:val="00E63686"/>
    <w:rsid w:val="00E638E7"/>
    <w:rsid w:val="00E965C5"/>
    <w:rsid w:val="00E96A3A"/>
    <w:rsid w:val="00E97402"/>
    <w:rsid w:val="00E97B99"/>
    <w:rsid w:val="00EB2E9D"/>
    <w:rsid w:val="00ED1E14"/>
    <w:rsid w:val="00EE6FFC"/>
    <w:rsid w:val="00EF10AC"/>
    <w:rsid w:val="00EF4701"/>
    <w:rsid w:val="00EF564E"/>
    <w:rsid w:val="00F22198"/>
    <w:rsid w:val="00F33D49"/>
    <w:rsid w:val="00F3481E"/>
    <w:rsid w:val="00F4465A"/>
    <w:rsid w:val="00F577F6"/>
    <w:rsid w:val="00F65266"/>
    <w:rsid w:val="00F751E1"/>
    <w:rsid w:val="00F932B6"/>
    <w:rsid w:val="00FB662C"/>
    <w:rsid w:val="00FC0B7B"/>
    <w:rsid w:val="00FD347F"/>
    <w:rsid w:val="00FE47B5"/>
    <w:rsid w:val="00FF16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iPriority="99" w:unhideWhenUsed="1"/>
    <w:lsdException w:name="HTML Vari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No Spacing" w:qFormat="1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</w:latentStyles>
  <w:style w:type="paragraph" w:default="1" w:styleId="a">
    <w:name w:val="Normal"/>
    <w:qFormat/>
    <w:rsid w:val="00B24E74"/>
  </w:style>
  <w:style w:type="paragraph" w:styleId="1">
    <w:name w:val="heading 1"/>
    <w:basedOn w:val="a"/>
    <w:next w:val="a"/>
    <w:link w:val="1Char"/>
    <w:uiPriority w:val="9"/>
    <w:qFormat/>
    <w:rsid w:val="00B24E74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2">
    <w:name w:val="heading 2"/>
    <w:basedOn w:val="a"/>
    <w:next w:val="a"/>
    <w:link w:val="2Char"/>
    <w:uiPriority w:val="9"/>
    <w:qFormat/>
    <w:rsid w:val="00B24E74"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3">
    <w:name w:val="heading 3"/>
    <w:basedOn w:val="a"/>
    <w:next w:val="a"/>
    <w:uiPriority w:val="9"/>
    <w:qFormat/>
    <w:rsid w:val="00B24E74"/>
    <w:pPr>
      <w:keepNext/>
      <w:numPr>
        <w:ilvl w:val="2"/>
        <w:numId w:val="1"/>
      </w:numPr>
      <w:outlineLvl w:val="2"/>
    </w:pPr>
    <w:rPr>
      <w:i/>
      <w:iCs/>
    </w:rPr>
  </w:style>
  <w:style w:type="paragraph" w:styleId="4">
    <w:name w:val="heading 4"/>
    <w:basedOn w:val="a"/>
    <w:next w:val="a"/>
    <w:uiPriority w:val="9"/>
    <w:qFormat/>
    <w:rsid w:val="00B24E74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5">
    <w:name w:val="heading 5"/>
    <w:basedOn w:val="a"/>
    <w:next w:val="a"/>
    <w:uiPriority w:val="9"/>
    <w:qFormat/>
    <w:rsid w:val="00B24E74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uiPriority w:val="9"/>
    <w:qFormat/>
    <w:rsid w:val="00B24E74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7">
    <w:name w:val="heading 7"/>
    <w:basedOn w:val="a"/>
    <w:next w:val="a"/>
    <w:uiPriority w:val="9"/>
    <w:qFormat/>
    <w:rsid w:val="00B24E74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uiPriority w:val="9"/>
    <w:qFormat/>
    <w:rsid w:val="00B24E74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9">
    <w:name w:val="heading 9"/>
    <w:basedOn w:val="a"/>
    <w:next w:val="a"/>
    <w:uiPriority w:val="9"/>
    <w:qFormat/>
    <w:rsid w:val="00B24E74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basedOn w:val="a"/>
    <w:next w:val="a"/>
    <w:rsid w:val="00B24E74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a"/>
    <w:next w:val="a"/>
    <w:rsid w:val="00B24E74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sid w:val="00B24E74"/>
    <w:rPr>
      <w:rFonts w:ascii="Times New Roman" w:hAnsi="Times New Roman" w:cs="Times New Roman"/>
      <w:i/>
      <w:iCs/>
      <w:sz w:val="22"/>
      <w:szCs w:val="22"/>
    </w:rPr>
  </w:style>
  <w:style w:type="paragraph" w:styleId="a3">
    <w:name w:val="Title"/>
    <w:basedOn w:val="a"/>
    <w:next w:val="a"/>
    <w:qFormat/>
    <w:rsid w:val="00B24E74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a4">
    <w:name w:val="footnote text"/>
    <w:basedOn w:val="a"/>
    <w:link w:val="Char"/>
    <w:semiHidden/>
    <w:rsid w:val="00B24E74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rsid w:val="00B24E74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a"/>
    <w:next w:val="a"/>
    <w:rsid w:val="00B24E74"/>
    <w:pPr>
      <w:ind w:firstLine="202"/>
      <w:jc w:val="both"/>
    </w:pPr>
    <w:rPr>
      <w:b/>
      <w:bCs/>
      <w:sz w:val="18"/>
      <w:szCs w:val="18"/>
    </w:rPr>
  </w:style>
  <w:style w:type="character" w:styleId="a5">
    <w:name w:val="footnote reference"/>
    <w:semiHidden/>
    <w:rsid w:val="00B24E74"/>
    <w:rPr>
      <w:vertAlign w:val="superscript"/>
    </w:rPr>
  </w:style>
  <w:style w:type="paragraph" w:styleId="a6">
    <w:name w:val="footer"/>
    <w:basedOn w:val="a"/>
    <w:link w:val="Char0"/>
    <w:uiPriority w:val="99"/>
    <w:rsid w:val="00B24E74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rsid w:val="00B24E74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a"/>
    <w:rsid w:val="00B24E74"/>
    <w:pPr>
      <w:jc w:val="both"/>
    </w:pPr>
    <w:rPr>
      <w:sz w:val="16"/>
      <w:szCs w:val="16"/>
    </w:rPr>
  </w:style>
  <w:style w:type="paragraph" w:customStyle="1" w:styleId="TableTitle">
    <w:name w:val="Table Title"/>
    <w:basedOn w:val="a"/>
    <w:rsid w:val="00B24E74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1"/>
    <w:link w:val="ReferenceHeadChar"/>
    <w:rsid w:val="00B24E74"/>
    <w:pPr>
      <w:numPr>
        <w:numId w:val="0"/>
      </w:numPr>
    </w:pPr>
  </w:style>
  <w:style w:type="paragraph" w:styleId="a7">
    <w:name w:val="header"/>
    <w:basedOn w:val="a"/>
    <w:rsid w:val="00B24E74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rsid w:val="00B24E74"/>
    <w:pPr>
      <w:widowControl w:val="0"/>
      <w:tabs>
        <w:tab w:val="right" w:pos="5040"/>
      </w:tabs>
      <w:spacing w:line="252" w:lineRule="auto"/>
      <w:jc w:val="both"/>
    </w:pPr>
  </w:style>
  <w:style w:type="character" w:styleId="a8">
    <w:name w:val="Hyperlink"/>
    <w:rsid w:val="00B24E74"/>
    <w:rPr>
      <w:color w:val="0000FF"/>
      <w:u w:val="single"/>
    </w:rPr>
  </w:style>
  <w:style w:type="character" w:styleId="a9">
    <w:name w:val="FollowedHyperlink"/>
    <w:rsid w:val="00B24E74"/>
    <w:rPr>
      <w:color w:val="800080"/>
      <w:u w:val="single"/>
    </w:rPr>
  </w:style>
  <w:style w:type="paragraph" w:styleId="aa">
    <w:name w:val="Body Text Indent"/>
    <w:basedOn w:val="a"/>
    <w:link w:val="Char1"/>
    <w:rsid w:val="00B24E74"/>
    <w:pPr>
      <w:ind w:left="630" w:hanging="630"/>
    </w:pPr>
    <w:rPr>
      <w:szCs w:val="24"/>
    </w:rPr>
  </w:style>
  <w:style w:type="paragraph" w:styleId="ab">
    <w:name w:val="Document Map"/>
    <w:basedOn w:val="a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a"/>
    <w:next w:val="a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0">
    <w:name w:val="A5"/>
    <w:rsid w:val="00426966"/>
    <w:rPr>
      <w:color w:val="00529F"/>
      <w:sz w:val="20"/>
      <w:szCs w:val="20"/>
    </w:rPr>
  </w:style>
  <w:style w:type="paragraph" w:styleId="ac">
    <w:name w:val="Balloon Text"/>
    <w:basedOn w:val="a"/>
    <w:link w:val="Char2"/>
    <w:rsid w:val="00F33D49"/>
    <w:rPr>
      <w:rFonts w:ascii="Tahoma" w:hAnsi="Tahoma" w:cs="Tahoma"/>
      <w:sz w:val="16"/>
      <w:szCs w:val="16"/>
    </w:rPr>
  </w:style>
  <w:style w:type="character" w:customStyle="1" w:styleId="Char2">
    <w:name w:val="풍선 도움말 텍스트 Char"/>
    <w:link w:val="ac"/>
    <w:rsid w:val="00F33D49"/>
    <w:rPr>
      <w:rFonts w:ascii="Tahoma" w:hAnsi="Tahoma" w:cs="Tahoma"/>
      <w:sz w:val="16"/>
      <w:szCs w:val="16"/>
    </w:rPr>
  </w:style>
  <w:style w:type="character" w:customStyle="1" w:styleId="MediumGrid11">
    <w:name w:val="Medium Grid 11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a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="MS Mincho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1Char">
    <w:name w:val="제목 1 Char"/>
    <w:link w:val="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link w:val="ReferenceHead"/>
    <w:rsid w:val="003F52AD"/>
    <w:rPr>
      <w:smallCaps/>
      <w:kern w:val="28"/>
    </w:rPr>
  </w:style>
  <w:style w:type="character" w:customStyle="1" w:styleId="Style1Char">
    <w:name w:val="Style1 Char"/>
    <w:link w:val="Style1"/>
    <w:rsid w:val="003F52AD"/>
    <w:rPr>
      <w:smallCaps/>
      <w:kern w:val="28"/>
    </w:rPr>
  </w:style>
  <w:style w:type="paragraph" w:customStyle="1" w:styleId="ColorfulShading-Accent11">
    <w:name w:val="Colorful Shading - Accent 11"/>
    <w:hidden/>
    <w:uiPriority w:val="99"/>
    <w:semiHidden/>
    <w:rsid w:val="001B36B1"/>
  </w:style>
  <w:style w:type="character" w:customStyle="1" w:styleId="BodyText2">
    <w:name w:val="Body Text2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2Char">
    <w:name w:val="제목 2 Char"/>
    <w:link w:val="2"/>
    <w:uiPriority w:val="9"/>
    <w:rsid w:val="001B36B1"/>
    <w:rPr>
      <w:i/>
      <w:iCs/>
    </w:rPr>
  </w:style>
  <w:style w:type="paragraph" w:customStyle="1" w:styleId="TextL-MAG">
    <w:name w:val="Text L-MAG"/>
    <w:basedOn w:val="a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Char0">
    <w:name w:val="바닥글 Char"/>
    <w:basedOn w:val="a0"/>
    <w:link w:val="a6"/>
    <w:uiPriority w:val="99"/>
    <w:rsid w:val="00D90C10"/>
  </w:style>
  <w:style w:type="character" w:customStyle="1" w:styleId="Char">
    <w:name w:val="각주 텍스트 Char"/>
    <w:link w:val="a4"/>
    <w:semiHidden/>
    <w:rsid w:val="00C075EF"/>
    <w:rPr>
      <w:sz w:val="16"/>
      <w:szCs w:val="16"/>
    </w:rPr>
  </w:style>
  <w:style w:type="character" w:customStyle="1" w:styleId="Char1">
    <w:name w:val="본문 들여쓰기 Char"/>
    <w:link w:val="aa"/>
    <w:rsid w:val="003F26BD"/>
    <w:rPr>
      <w:szCs w:val="24"/>
    </w:rPr>
  </w:style>
  <w:style w:type="character" w:customStyle="1" w:styleId="m5113501246024331607m-6864882937387638336gmail-il">
    <w:name w:val="m_5113501246024331607m_-6864882937387638336gmail-il"/>
    <w:basedOn w:val="a0"/>
    <w:rsid w:val="0076355A"/>
  </w:style>
  <w:style w:type="paragraph" w:customStyle="1" w:styleId="ColorfulList-Accent11">
    <w:name w:val="Colorful List - Accent 11"/>
    <w:basedOn w:val="a"/>
    <w:uiPriority w:val="34"/>
    <w:qFormat/>
    <w:rsid w:val="0076355A"/>
    <w:pPr>
      <w:ind w:left="720"/>
      <w:contextualSpacing/>
    </w:pPr>
  </w:style>
  <w:style w:type="character" w:customStyle="1" w:styleId="apple-converted-space">
    <w:name w:val="apple-converted-space"/>
    <w:basedOn w:val="a0"/>
    <w:rsid w:val="00F932B6"/>
  </w:style>
  <w:style w:type="paragraph" w:styleId="HTML">
    <w:name w:val="HTML Preformatted"/>
    <w:basedOn w:val="a"/>
    <w:link w:val="HTMLChar"/>
    <w:uiPriority w:val="99"/>
    <w:semiHidden/>
    <w:unhideWhenUsed/>
    <w:rsid w:val="009922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zh-CN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9221A"/>
    <w:rPr>
      <w:rFonts w:ascii="Courier New" w:hAnsi="Courier New" w:cs="Courier New"/>
      <w:lang w:eastAsia="zh-CN"/>
    </w:rPr>
  </w:style>
  <w:style w:type="character" w:customStyle="1" w:styleId="UnresolvedMention">
    <w:name w:val="Unresolved Mention"/>
    <w:basedOn w:val="a0"/>
    <w:uiPriority w:val="99"/>
    <w:semiHidden/>
    <w:unhideWhenUsed/>
    <w:rsid w:val="0099221A"/>
    <w:rPr>
      <w:color w:val="605E5C"/>
      <w:shd w:val="clear" w:color="auto" w:fill="E1DFDD"/>
    </w:rPr>
  </w:style>
  <w:style w:type="paragraph" w:styleId="ad">
    <w:name w:val="No Spacing"/>
    <w:qFormat/>
    <w:rsid w:val="00DF595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8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1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wireshark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SeonHeeJu/project1_adv/blob/main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SeonHeeJu/project1_adv/blob/main/rc.firewall.s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mckerah\Desktop\ieee_tj_template_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C3C529-02C0-4784-A68D-A598760F8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ieee_tj_template_17.dotx</Template>
  <TotalTime>279</TotalTime>
  <Pages>6</Pages>
  <Words>1254</Words>
  <Characters>7150</Characters>
  <Application>Microsoft Office Word</Application>
  <DocSecurity>0</DocSecurity>
  <Lines>59</Lines>
  <Paragraphs>16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머리글</vt:lpstr>
      </vt:variant>
      <vt:variant>
        <vt:i4>8</vt:i4>
      </vt:variant>
      <vt:variant>
        <vt:lpstr>Title</vt:lpstr>
      </vt:variant>
      <vt:variant>
        <vt:i4>1</vt:i4>
      </vt:variant>
    </vt:vector>
  </HeadingPairs>
  <TitlesOfParts>
    <vt:vector size="10" baseType="lpstr">
      <vt:lpstr></vt:lpstr>
      <vt:lpstr>Project Overview</vt:lpstr>
      <vt:lpstr>Network Setup</vt:lpstr>
      <vt:lpstr>Software</vt:lpstr>
      <vt:lpstr>Project Description</vt:lpstr>
      <vt:lpstr>Conclusion</vt:lpstr>
      <vt:lpstr>    </vt:lpstr>
      <vt:lpstr>Appendix B: Attached files</vt:lpstr>
      <vt:lpstr>References </vt:lpstr>
      <vt:lpstr></vt:lpstr>
    </vt:vector>
  </TitlesOfParts>
  <Company>IEEE</Company>
  <LinksUpToDate>false</LinksUpToDate>
  <CharactersWithSpaces>8388</CharactersWithSpaces>
  <SharedDoc>false</SharedDoc>
  <HLinks>
    <vt:vector size="60" baseType="variant">
      <vt:variant>
        <vt:i4>65611</vt:i4>
      </vt:variant>
      <vt:variant>
        <vt:i4>33</vt:i4>
      </vt:variant>
      <vt:variant>
        <vt:i4>0</vt:i4>
      </vt:variant>
      <vt:variant>
        <vt:i4>5</vt:i4>
      </vt:variant>
      <vt:variant>
        <vt:lpwstr>http://www.ieee.org/publications_standards/publications/rights/index.html</vt:lpwstr>
      </vt:variant>
      <vt:variant>
        <vt:lpwstr/>
      </vt:variant>
      <vt:variant>
        <vt:i4>1704042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http://www.ieee.org/publications_standards/publications/authors/authors_submission.html</vt:lpwstr>
      </vt:variant>
      <vt:variant>
        <vt:lpwstr/>
      </vt:variant>
      <vt:variant>
        <vt:i4>3670090</vt:i4>
      </vt:variant>
      <vt:variant>
        <vt:i4>27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2555906</vt:i4>
      </vt:variant>
      <vt:variant>
        <vt:i4>24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7405581</vt:i4>
      </vt:variant>
      <vt:variant>
        <vt:i4>21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3670090</vt:i4>
      </vt:variant>
      <vt:variant>
        <vt:i4>15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7602227</vt:i4>
      </vt:variant>
      <vt:variant>
        <vt:i4>9</vt:i4>
      </vt:variant>
      <vt:variant>
        <vt:i4>0</vt:i4>
      </vt:variant>
      <vt:variant>
        <vt:i4>5</vt:i4>
      </vt:variant>
      <vt:variant>
        <vt:lpwstr>https://www.overleaf.com/blog/278-how-to-use-overleaf-with-ieee-collabratec-your-quick-guide-to-getting-started%23.Vp6tpPkrKM9</vt:lpwstr>
      </vt:variant>
      <vt:variant>
        <vt:lpwstr/>
      </vt:variant>
      <vt:variant>
        <vt:i4>3670090</vt:i4>
      </vt:variant>
      <vt:variant>
        <vt:i4>6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Tiffany McKerahan</dc:creator>
  <cp:lastModifiedBy>주선희</cp:lastModifiedBy>
  <cp:revision>54</cp:revision>
  <cp:lastPrinted>2012-08-02T18:53:00Z</cp:lastPrinted>
  <dcterms:created xsi:type="dcterms:W3CDTF">2022-02-02T06:04:00Z</dcterms:created>
  <dcterms:modified xsi:type="dcterms:W3CDTF">2022-02-06T06:11:00Z</dcterms:modified>
</cp:coreProperties>
</file>